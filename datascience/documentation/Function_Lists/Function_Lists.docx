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alias w:val="Title"/>
        <w:tag w:val=""/>
        <w:id w:val="1283931170"/>
        <w:placeholder>
          <w:docPart w:val="03A25D710869461CA9D05EB8AAF5FAFB"/>
        </w:placeholder>
        <w:dataBinding w:prefixMappings="xmlns:ns0='http://purl.org/dc/elements/1.1/' xmlns:ns1='http://schemas.openxmlformats.org/package/2006/metadata/core-properties' " w:xpath="/ns1:coreProperties[1]/ns0:title[1]" w:storeItemID="{6C3C8BC8-F283-45AE-878A-BAB7291924A1}"/>
        <w:text/>
      </w:sdtPr>
      <w:sdtContent>
        <w:p w14:paraId="418AF0D8" w14:textId="57B93CDF" w:rsidR="00FB1ACA" w:rsidRPr="001F192E" w:rsidRDefault="00213862" w:rsidP="001F192E">
          <w:pPr>
            <w:pStyle w:val="Title"/>
          </w:pPr>
          <w:r>
            <w:t>Function List Documentation</w:t>
          </w:r>
        </w:p>
      </w:sdtContent>
    </w:sdt>
    <w:p w14:paraId="0A467486" w14:textId="77777777" w:rsidR="0024541A" w:rsidRDefault="008A6485" w:rsidP="0024541A">
      <w:r>
        <w:t>Example summary area.</w:t>
      </w:r>
    </w:p>
    <w:p w14:paraId="4BF0FB4A" w14:textId="3BAFF7C3" w:rsidR="0072505D" w:rsidRDefault="00213862" w:rsidP="00A44DDC">
      <w:pPr>
        <w:pStyle w:val="Heading1"/>
      </w:pPr>
      <w:r>
        <w:t>Purpose</w:t>
      </w:r>
    </w:p>
    <w:p w14:paraId="6B73C9D0" w14:textId="0BD1898A" w:rsidR="00213862" w:rsidRPr="00597FF2" w:rsidRDefault="00213862" w:rsidP="00213862">
      <w:r w:rsidRPr="00597FF2">
        <w:t xml:space="preserve">This document outlines a set of custom Python functions designed to facilitate various aspects of data preprocessing, </w:t>
      </w:r>
      <w:r w:rsidRPr="00597FF2">
        <w:t>modelling</w:t>
      </w:r>
      <w:r w:rsidRPr="00597FF2">
        <w:t>, and analysis. Each function is carefully developed to solve specific problems, improve workflow efficiency, and provide reusable code components that can be integrated into different projects. The document serves as a comprehensive guide to understanding, implementing, and utilizing these functions in practical applications.</w:t>
      </w:r>
    </w:p>
    <w:p w14:paraId="46DEC68C" w14:textId="77777777" w:rsidR="00213862" w:rsidRPr="00213862" w:rsidRDefault="00213862" w:rsidP="00213862"/>
    <w:p w14:paraId="76E53214" w14:textId="3A888A82" w:rsidR="0024541A" w:rsidRPr="00A44DDC" w:rsidRDefault="008A6485" w:rsidP="00A44DDC">
      <w:pPr>
        <w:pStyle w:val="Heading3"/>
      </w:pPr>
      <w:r>
        <w:t>Sample format for li</w:t>
      </w:r>
    </w:p>
    <w:p w14:paraId="51BF0E31" w14:textId="77777777" w:rsidR="0014103B" w:rsidRDefault="008A6485" w:rsidP="00E37C79">
      <w:pPr>
        <w:ind w:left="720"/>
      </w:pPr>
      <w:r>
        <w:rPr>
          <w:b/>
          <w:bCs/>
          <w:i/>
          <w:iCs/>
        </w:rPr>
        <w:t>List item title</w:t>
      </w:r>
      <w:r w:rsidR="00D6442A" w:rsidRPr="00D6442A">
        <w:rPr>
          <w:b/>
          <w:bCs/>
          <w:i/>
          <w:iCs/>
        </w:rPr>
        <w:t>.</w:t>
      </w:r>
      <w:r w:rsidR="00D6442A">
        <w:t xml:space="preserve"> </w:t>
      </w:r>
      <w:r>
        <w:t>List contents.</w:t>
      </w:r>
    </w:p>
    <w:p w14:paraId="2990616B" w14:textId="4D3B3F5B" w:rsidR="00BC6456" w:rsidRPr="00A44DDC" w:rsidRDefault="00213862" w:rsidP="00A44DDC">
      <w:pPr>
        <w:pStyle w:val="Heading3"/>
      </w:pPr>
      <w:r>
        <w:t>Table of Contents</w:t>
      </w:r>
    </w:p>
    <w:p w14:paraId="3038D6AE"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api_unlimited"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API_Unlimited</w:t>
        </w:r>
        <w:proofErr w:type="spellEnd"/>
      </w:hyperlink>
    </w:p>
    <w:p w14:paraId="0F90AC7A"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findmissingval"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FindMissingVal</w:t>
        </w:r>
        <w:proofErr w:type="spellEnd"/>
      </w:hyperlink>
    </w:p>
    <w:p w14:paraId="3C3580F0"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handlenullvalues"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HandleNullValues</w:t>
        </w:r>
        <w:proofErr w:type="spellEnd"/>
      </w:hyperlink>
    </w:p>
    <w:p w14:paraId="6BA04F00"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combine_dataset"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Combine_Dataset</w:t>
        </w:r>
        <w:proofErr w:type="spellEnd"/>
      </w:hyperlink>
    </w:p>
    <w:p w14:paraId="0003AEB6"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scale_data"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Scale_data</w:t>
        </w:r>
        <w:proofErr w:type="spellEnd"/>
      </w:hyperlink>
    </w:p>
    <w:p w14:paraId="28522B66"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pca_reduction"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PCA_Reduction</w:t>
        </w:r>
        <w:proofErr w:type="spellEnd"/>
      </w:hyperlink>
    </w:p>
    <w:p w14:paraId="7357B322"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encode_data"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Encode_data</w:t>
        </w:r>
        <w:proofErr w:type="spellEnd"/>
      </w:hyperlink>
    </w:p>
    <w:p w14:paraId="0680072B"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feature_engineering"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Feature_Engineering</w:t>
        </w:r>
        <w:proofErr w:type="spellEnd"/>
      </w:hyperlink>
    </w:p>
    <w:p w14:paraId="789FB663"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extractcoords"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ExtractCoords</w:t>
        </w:r>
        <w:proofErr w:type="spellEnd"/>
      </w:hyperlink>
    </w:p>
    <w:p w14:paraId="2224F5E5"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min_distance"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Min_Distance</w:t>
        </w:r>
        <w:proofErr w:type="spellEnd"/>
      </w:hyperlink>
    </w:p>
    <w:p w14:paraId="7EFA0477"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plot_correlation_heatmaps"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Plot_Correlation_Heatmaps</w:t>
        </w:r>
        <w:proofErr w:type="spellEnd"/>
      </w:hyperlink>
    </w:p>
    <w:p w14:paraId="588A44DC"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optimal_k_clusters"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Optimal_K_Clusters</w:t>
        </w:r>
        <w:proofErr w:type="spellEnd"/>
      </w:hyperlink>
    </w:p>
    <w:p w14:paraId="4B80A109"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find_optimal_clusters"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Find_Optimal_Clusters</w:t>
        </w:r>
        <w:proofErr w:type="spellEnd"/>
      </w:hyperlink>
    </w:p>
    <w:p w14:paraId="20AEAC70"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dimensionality_reduction"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Dimensionality_Reduction</w:t>
        </w:r>
        <w:proofErr w:type="spellEnd"/>
      </w:hyperlink>
    </w:p>
    <w:p w14:paraId="681A1A2E"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plot_estimator"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Plot_Estimator</w:t>
        </w:r>
        <w:proofErr w:type="spellEnd"/>
      </w:hyperlink>
    </w:p>
    <w:p w14:paraId="4C6B3A37"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linear_regression"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Linear_Regression</w:t>
        </w:r>
        <w:proofErr w:type="spellEnd"/>
      </w:hyperlink>
    </w:p>
    <w:p w14:paraId="22F603C4" w14:textId="48A53236" w:rsidR="0058071F" w:rsidRPr="00213862" w:rsidRDefault="00213862" w:rsidP="00213862">
      <w:pPr>
        <w:pStyle w:val="ListParagraph"/>
        <w:numPr>
          <w:ilvl w:val="0"/>
          <w:numId w:val="2"/>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polynomial_regression"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Polynomial_Regression</w:t>
        </w:r>
        <w:proofErr w:type="spellEnd"/>
      </w:hyperlink>
    </w:p>
    <w:p w14:paraId="6299B670" w14:textId="77777777" w:rsidR="00213862" w:rsidRPr="00213862" w:rsidRDefault="00213862" w:rsidP="00213862">
      <w:pPr>
        <w:numPr>
          <w:ilvl w:val="0"/>
          <w:numId w:val="2"/>
        </w:numPr>
        <w:spacing w:line="278"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w:anchor="logisticregression_class" w:history="1">
        <w:proofErr w:type="spellStart"/>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LogisticRegression</w:t>
        </w:r>
        <w:proofErr w:type="spellEnd"/>
        <w:r w:rsidRPr="00213862">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w:t>
        </w:r>
      </w:hyperlink>
    </w:p>
    <w:p w14:paraId="3DF8CE3D" w14:textId="77777777" w:rsidR="00213862" w:rsidRPr="00597FF2" w:rsidRDefault="00213862" w:rsidP="00213862">
      <w:pPr>
        <w:numPr>
          <w:ilvl w:val="0"/>
          <w:numId w:val="2"/>
        </w:numPr>
        <w:spacing w:line="278" w:lineRule="auto"/>
      </w:pPr>
      <w:hyperlink w:anchor="linearsvm_class" w:history="1">
        <w:proofErr w:type="spellStart"/>
        <w:r w:rsidRPr="00597FF2">
          <w:rPr>
            <w:rStyle w:val="Hyperlink"/>
          </w:rPr>
          <w:t>LinearSVM</w:t>
        </w:r>
        <w:proofErr w:type="spellEnd"/>
        <w:r w:rsidRPr="00597FF2">
          <w:rPr>
            <w:rStyle w:val="Hyperlink"/>
          </w:rPr>
          <w:t xml:space="preserve"> Class</w:t>
        </w:r>
      </w:hyperlink>
    </w:p>
    <w:p w14:paraId="2D8F0403" w14:textId="77777777" w:rsidR="00213862" w:rsidRDefault="00213862" w:rsidP="00213862">
      <w:pPr>
        <w:pStyle w:val="ListParagraph"/>
      </w:pPr>
    </w:p>
    <w:p w14:paraId="52FB2B07" w14:textId="2FD6DE21" w:rsidR="007710B4" w:rsidRDefault="007710B4" w:rsidP="00A44DDC">
      <w:pPr>
        <w:pStyle w:val="Heading2"/>
      </w:pPr>
      <w:r>
        <w:t>Fu</w:t>
      </w:r>
      <w:r w:rsidR="00213862">
        <w:t>nction Overview</w:t>
      </w:r>
    </w:p>
    <w:p w14:paraId="21441253" w14:textId="77777777" w:rsidR="00213862" w:rsidRPr="00D36975" w:rsidRDefault="00213862" w:rsidP="00213862">
      <w:r w:rsidRPr="00D36975">
        <w:t>Below is a list of the functions described in this document, along with a brief explanation of their primary purpose:</w:t>
      </w:r>
    </w:p>
    <w:tbl>
      <w:tblPr>
        <w:tblStyle w:val="TableGrid"/>
        <w:tblW w:w="9355" w:type="dxa"/>
        <w:tblLook w:val="04A0" w:firstRow="1" w:lastRow="0" w:firstColumn="1" w:lastColumn="0" w:noHBand="0" w:noVBand="1"/>
      </w:tblPr>
      <w:tblGrid>
        <w:gridCol w:w="4508"/>
        <w:gridCol w:w="4847"/>
      </w:tblGrid>
      <w:tr w:rsidR="00213862" w14:paraId="243F5A70" w14:textId="77777777" w:rsidTr="005D2D17">
        <w:trPr>
          <w:trHeight w:val="575"/>
        </w:trPr>
        <w:tc>
          <w:tcPr>
            <w:tcW w:w="4508" w:type="dxa"/>
          </w:tcPr>
          <w:p w14:paraId="59D5DFDE" w14:textId="77777777" w:rsidR="00213862" w:rsidRPr="000D7197" w:rsidRDefault="00213862" w:rsidP="005D2D17">
            <w:pPr>
              <w:rPr>
                <w:b/>
                <w:bCs/>
                <w:sz w:val="28"/>
                <w:szCs w:val="28"/>
                <w:lang w:val="en-US"/>
              </w:rPr>
            </w:pPr>
            <w:r w:rsidRPr="000D7197">
              <w:rPr>
                <w:b/>
                <w:bCs/>
                <w:sz w:val="28"/>
                <w:szCs w:val="28"/>
              </w:rPr>
              <w:t>Function Name</w:t>
            </w:r>
          </w:p>
        </w:tc>
        <w:tc>
          <w:tcPr>
            <w:tcW w:w="4847" w:type="dxa"/>
          </w:tcPr>
          <w:p w14:paraId="7CFA2A8D" w14:textId="77777777" w:rsidR="00213862" w:rsidRPr="000D7197" w:rsidRDefault="00213862" w:rsidP="005D2D17">
            <w:pPr>
              <w:rPr>
                <w:b/>
                <w:bCs/>
                <w:sz w:val="28"/>
                <w:szCs w:val="28"/>
                <w:lang w:val="en-US"/>
              </w:rPr>
            </w:pPr>
            <w:r w:rsidRPr="000D7197">
              <w:rPr>
                <w:b/>
                <w:bCs/>
                <w:sz w:val="28"/>
                <w:szCs w:val="28"/>
              </w:rPr>
              <w:t>Description</w:t>
            </w:r>
          </w:p>
        </w:tc>
      </w:tr>
      <w:tr w:rsidR="00213862" w14:paraId="026F264B" w14:textId="77777777" w:rsidTr="005D2D17">
        <w:tc>
          <w:tcPr>
            <w:tcW w:w="4508" w:type="dxa"/>
          </w:tcPr>
          <w:p w14:paraId="2D7D2DDD" w14:textId="77777777" w:rsidR="00213862" w:rsidRDefault="00213862" w:rsidP="005D2D17">
            <w:pPr>
              <w:rPr>
                <w:lang w:val="en-US"/>
              </w:rPr>
            </w:pPr>
            <w:proofErr w:type="spellStart"/>
            <w:r w:rsidRPr="00D36975">
              <w:t>API_Unlimited</w:t>
            </w:r>
            <w:proofErr w:type="spellEnd"/>
          </w:p>
        </w:tc>
        <w:tc>
          <w:tcPr>
            <w:tcW w:w="4847" w:type="dxa"/>
          </w:tcPr>
          <w:p w14:paraId="36555373" w14:textId="77777777" w:rsidR="00213862" w:rsidRDefault="00213862" w:rsidP="005D2D17">
            <w:pPr>
              <w:rPr>
                <w:lang w:val="en-US"/>
              </w:rPr>
            </w:pPr>
            <w:r w:rsidRPr="00D36975">
              <w:t>Fetches unlimited records from a specified API.</w:t>
            </w:r>
          </w:p>
        </w:tc>
      </w:tr>
      <w:tr w:rsidR="00213862" w14:paraId="51199544" w14:textId="77777777" w:rsidTr="005D2D17">
        <w:tc>
          <w:tcPr>
            <w:tcW w:w="4508" w:type="dxa"/>
          </w:tcPr>
          <w:p w14:paraId="7D1CB19B" w14:textId="77777777" w:rsidR="00213862" w:rsidRDefault="00213862" w:rsidP="005D2D17">
            <w:pPr>
              <w:rPr>
                <w:lang w:val="en-US"/>
              </w:rPr>
            </w:pPr>
            <w:proofErr w:type="spellStart"/>
            <w:r w:rsidRPr="00D36975">
              <w:t>FindMissingVal</w:t>
            </w:r>
            <w:proofErr w:type="spellEnd"/>
          </w:p>
        </w:tc>
        <w:tc>
          <w:tcPr>
            <w:tcW w:w="4847" w:type="dxa"/>
          </w:tcPr>
          <w:p w14:paraId="50D68783" w14:textId="77777777" w:rsidR="00213862" w:rsidRDefault="00213862" w:rsidP="005D2D17">
            <w:pPr>
              <w:rPr>
                <w:lang w:val="en-US"/>
              </w:rPr>
            </w:pPr>
            <w:r w:rsidRPr="00D36975">
              <w:t>Identifies missing values in a dataset.</w:t>
            </w:r>
          </w:p>
        </w:tc>
      </w:tr>
      <w:tr w:rsidR="00213862" w14:paraId="5E62D3E5" w14:textId="77777777" w:rsidTr="005D2D17">
        <w:tc>
          <w:tcPr>
            <w:tcW w:w="4508" w:type="dxa"/>
          </w:tcPr>
          <w:p w14:paraId="5D802206" w14:textId="77777777" w:rsidR="00213862" w:rsidRDefault="00213862" w:rsidP="005D2D17">
            <w:pPr>
              <w:rPr>
                <w:lang w:val="en-US"/>
              </w:rPr>
            </w:pPr>
            <w:proofErr w:type="spellStart"/>
            <w:r w:rsidRPr="00D36975">
              <w:t>HandleNullValues</w:t>
            </w:r>
            <w:proofErr w:type="spellEnd"/>
          </w:p>
        </w:tc>
        <w:tc>
          <w:tcPr>
            <w:tcW w:w="4847" w:type="dxa"/>
          </w:tcPr>
          <w:p w14:paraId="17A63598" w14:textId="77777777" w:rsidR="00213862" w:rsidRDefault="00213862" w:rsidP="005D2D17">
            <w:pPr>
              <w:rPr>
                <w:lang w:val="en-US"/>
              </w:rPr>
            </w:pPr>
            <w:r w:rsidRPr="00D36975">
              <w:t>Handles missing data by removing or filling them.</w:t>
            </w:r>
          </w:p>
        </w:tc>
      </w:tr>
      <w:tr w:rsidR="00213862" w14:paraId="05BD2793" w14:textId="77777777" w:rsidTr="005D2D17">
        <w:tc>
          <w:tcPr>
            <w:tcW w:w="4508" w:type="dxa"/>
          </w:tcPr>
          <w:p w14:paraId="1067E391" w14:textId="77777777" w:rsidR="00213862" w:rsidRDefault="00213862" w:rsidP="005D2D17">
            <w:pPr>
              <w:rPr>
                <w:lang w:val="en-US"/>
              </w:rPr>
            </w:pPr>
            <w:proofErr w:type="spellStart"/>
            <w:r w:rsidRPr="00D36975">
              <w:t>Combine_Dataset</w:t>
            </w:r>
            <w:proofErr w:type="spellEnd"/>
          </w:p>
        </w:tc>
        <w:tc>
          <w:tcPr>
            <w:tcW w:w="4847" w:type="dxa"/>
          </w:tcPr>
          <w:p w14:paraId="7C91F050" w14:textId="77777777" w:rsidR="00213862" w:rsidRDefault="00213862" w:rsidP="005D2D17">
            <w:pPr>
              <w:rPr>
                <w:lang w:val="en-US"/>
              </w:rPr>
            </w:pPr>
            <w:r w:rsidRPr="00D36975">
              <w:t>Combines multiple datasets using a specified join mode.</w:t>
            </w:r>
          </w:p>
        </w:tc>
      </w:tr>
      <w:tr w:rsidR="00213862" w14:paraId="30E6D869" w14:textId="77777777" w:rsidTr="005D2D17">
        <w:tc>
          <w:tcPr>
            <w:tcW w:w="4508" w:type="dxa"/>
          </w:tcPr>
          <w:p w14:paraId="44A3E547" w14:textId="77777777" w:rsidR="00213862" w:rsidRDefault="00213862" w:rsidP="005D2D17">
            <w:pPr>
              <w:rPr>
                <w:lang w:val="en-US"/>
              </w:rPr>
            </w:pPr>
            <w:proofErr w:type="spellStart"/>
            <w:r w:rsidRPr="00D36975">
              <w:t>Scale_data</w:t>
            </w:r>
            <w:proofErr w:type="spellEnd"/>
          </w:p>
        </w:tc>
        <w:tc>
          <w:tcPr>
            <w:tcW w:w="4847" w:type="dxa"/>
          </w:tcPr>
          <w:p w14:paraId="5E9FBB71" w14:textId="77777777" w:rsidR="00213862" w:rsidRDefault="00213862" w:rsidP="005D2D17">
            <w:pPr>
              <w:rPr>
                <w:lang w:val="en-US"/>
              </w:rPr>
            </w:pPr>
            <w:r w:rsidRPr="00D36975">
              <w:t>Scales data using various scaling methods like 'minmax', '</w:t>
            </w:r>
            <w:proofErr w:type="spellStart"/>
            <w:r w:rsidRPr="00D36975">
              <w:t>zscore</w:t>
            </w:r>
            <w:proofErr w:type="spellEnd"/>
            <w:r w:rsidRPr="00D36975">
              <w:t>'.</w:t>
            </w:r>
          </w:p>
        </w:tc>
      </w:tr>
      <w:tr w:rsidR="00213862" w14:paraId="62A4EB0D" w14:textId="77777777" w:rsidTr="005D2D17">
        <w:tc>
          <w:tcPr>
            <w:tcW w:w="4508" w:type="dxa"/>
          </w:tcPr>
          <w:p w14:paraId="2308FF60" w14:textId="77777777" w:rsidR="00213862" w:rsidRDefault="00213862" w:rsidP="005D2D17">
            <w:pPr>
              <w:rPr>
                <w:lang w:val="en-US"/>
              </w:rPr>
            </w:pPr>
            <w:proofErr w:type="spellStart"/>
            <w:r w:rsidRPr="00D36975">
              <w:t>PCA_Reduction</w:t>
            </w:r>
            <w:proofErr w:type="spellEnd"/>
          </w:p>
        </w:tc>
        <w:tc>
          <w:tcPr>
            <w:tcW w:w="4847" w:type="dxa"/>
          </w:tcPr>
          <w:p w14:paraId="2B39C770" w14:textId="77777777" w:rsidR="00213862" w:rsidRDefault="00213862" w:rsidP="005D2D17">
            <w:pPr>
              <w:rPr>
                <w:lang w:val="en-US"/>
              </w:rPr>
            </w:pPr>
            <w:r w:rsidRPr="00D36975">
              <w:t>Performs Principal Component Analysis (PCA).</w:t>
            </w:r>
          </w:p>
        </w:tc>
      </w:tr>
      <w:tr w:rsidR="00213862" w14:paraId="4A66008C" w14:textId="77777777" w:rsidTr="005D2D17">
        <w:trPr>
          <w:trHeight w:val="341"/>
        </w:trPr>
        <w:tc>
          <w:tcPr>
            <w:tcW w:w="4508" w:type="dxa"/>
          </w:tcPr>
          <w:p w14:paraId="6BDA49FB" w14:textId="77777777" w:rsidR="00213862" w:rsidRDefault="00213862" w:rsidP="005D2D17">
            <w:pPr>
              <w:rPr>
                <w:lang w:val="en-US"/>
              </w:rPr>
            </w:pPr>
            <w:proofErr w:type="spellStart"/>
            <w:r w:rsidRPr="00D36975">
              <w:t>Encode_data</w:t>
            </w:r>
            <w:proofErr w:type="spellEnd"/>
          </w:p>
        </w:tc>
        <w:tc>
          <w:tcPr>
            <w:tcW w:w="4847" w:type="dxa"/>
          </w:tcPr>
          <w:p w14:paraId="3055107B" w14:textId="77777777" w:rsidR="00213862" w:rsidRDefault="00213862" w:rsidP="005D2D17">
            <w:pPr>
              <w:rPr>
                <w:lang w:val="en-US"/>
              </w:rPr>
            </w:pPr>
            <w:r w:rsidRPr="00D36975">
              <w:t>Encodes categorical columns using various encoding techniques.</w:t>
            </w:r>
          </w:p>
        </w:tc>
      </w:tr>
      <w:tr w:rsidR="00213862" w14:paraId="6C622554" w14:textId="77777777" w:rsidTr="005D2D17">
        <w:trPr>
          <w:trHeight w:val="341"/>
        </w:trPr>
        <w:tc>
          <w:tcPr>
            <w:tcW w:w="4508" w:type="dxa"/>
          </w:tcPr>
          <w:p w14:paraId="462FC7BC" w14:textId="77777777" w:rsidR="00213862" w:rsidRPr="00D36975" w:rsidRDefault="00213862" w:rsidP="005D2D17">
            <w:proofErr w:type="spellStart"/>
            <w:r w:rsidRPr="00D36975">
              <w:t>Feature_Engineering</w:t>
            </w:r>
            <w:proofErr w:type="spellEnd"/>
          </w:p>
        </w:tc>
        <w:tc>
          <w:tcPr>
            <w:tcW w:w="4847" w:type="dxa"/>
          </w:tcPr>
          <w:p w14:paraId="320E5F13" w14:textId="77777777" w:rsidR="00213862" w:rsidRPr="00D36975" w:rsidRDefault="00213862" w:rsidP="005D2D17">
            <w:r w:rsidRPr="00D36975">
              <w:t>Applies transformations and generates new features in a dataset.</w:t>
            </w:r>
          </w:p>
        </w:tc>
      </w:tr>
      <w:tr w:rsidR="00213862" w14:paraId="0F68FBC7" w14:textId="77777777" w:rsidTr="005D2D17">
        <w:trPr>
          <w:trHeight w:val="341"/>
        </w:trPr>
        <w:tc>
          <w:tcPr>
            <w:tcW w:w="4508" w:type="dxa"/>
          </w:tcPr>
          <w:p w14:paraId="0C3F0805" w14:textId="77777777" w:rsidR="00213862" w:rsidRPr="00D36975" w:rsidRDefault="00213862" w:rsidP="005D2D17">
            <w:proofErr w:type="spellStart"/>
            <w:r w:rsidRPr="00D36975">
              <w:t>ExtractCoords</w:t>
            </w:r>
            <w:proofErr w:type="spellEnd"/>
          </w:p>
        </w:tc>
        <w:tc>
          <w:tcPr>
            <w:tcW w:w="4847" w:type="dxa"/>
          </w:tcPr>
          <w:p w14:paraId="69236F12" w14:textId="77777777" w:rsidR="00213862" w:rsidRPr="00D36975" w:rsidRDefault="00213862" w:rsidP="005D2D17">
            <w:r w:rsidRPr="00D36975">
              <w:t xml:space="preserve">Extracts coordinates as tuples (latitude, longitude) from a </w:t>
            </w:r>
            <w:proofErr w:type="spellStart"/>
            <w:r w:rsidRPr="00D36975">
              <w:t>DataFrame</w:t>
            </w:r>
            <w:proofErr w:type="spellEnd"/>
            <w:r w:rsidRPr="00D36975">
              <w:t>.</w:t>
            </w:r>
          </w:p>
        </w:tc>
      </w:tr>
      <w:tr w:rsidR="00213862" w14:paraId="1CAB1D58" w14:textId="77777777" w:rsidTr="005D2D17">
        <w:trPr>
          <w:trHeight w:val="341"/>
        </w:trPr>
        <w:tc>
          <w:tcPr>
            <w:tcW w:w="4508" w:type="dxa"/>
          </w:tcPr>
          <w:p w14:paraId="498FCCE5" w14:textId="77777777" w:rsidR="00213862" w:rsidRPr="00D36975" w:rsidRDefault="00213862" w:rsidP="005D2D17">
            <w:proofErr w:type="spellStart"/>
            <w:r w:rsidRPr="00D36975">
              <w:t>Min_Distance</w:t>
            </w:r>
            <w:proofErr w:type="spellEnd"/>
          </w:p>
        </w:tc>
        <w:tc>
          <w:tcPr>
            <w:tcW w:w="4847" w:type="dxa"/>
          </w:tcPr>
          <w:p w14:paraId="2CB45199" w14:textId="77777777" w:rsidR="00213862" w:rsidRPr="00D36975" w:rsidRDefault="00213862" w:rsidP="005D2D17">
            <w:r w:rsidRPr="00D36975">
              <w:t>Calculates the minimum geodesic distance between points.</w:t>
            </w:r>
          </w:p>
        </w:tc>
      </w:tr>
      <w:tr w:rsidR="00213862" w14:paraId="73AD2354" w14:textId="77777777" w:rsidTr="005D2D17">
        <w:trPr>
          <w:trHeight w:val="341"/>
        </w:trPr>
        <w:tc>
          <w:tcPr>
            <w:tcW w:w="4508" w:type="dxa"/>
          </w:tcPr>
          <w:p w14:paraId="6B918CBC" w14:textId="77777777" w:rsidR="00213862" w:rsidRPr="00D36975" w:rsidRDefault="00213862" w:rsidP="005D2D17">
            <w:proofErr w:type="spellStart"/>
            <w:r w:rsidRPr="00D36975">
              <w:t>Plot_Correlation_Heatmaps</w:t>
            </w:r>
            <w:proofErr w:type="spellEnd"/>
          </w:p>
        </w:tc>
        <w:tc>
          <w:tcPr>
            <w:tcW w:w="4847" w:type="dxa"/>
          </w:tcPr>
          <w:p w14:paraId="49D10B59" w14:textId="77777777" w:rsidR="00213862" w:rsidRPr="00D36975" w:rsidRDefault="00213862" w:rsidP="005D2D17">
            <w:r w:rsidRPr="00D36975">
              <w:t>Plots Pearson and Spearman correlation heatmaps for a dataset.</w:t>
            </w:r>
          </w:p>
        </w:tc>
      </w:tr>
      <w:tr w:rsidR="00213862" w14:paraId="4D94076C" w14:textId="77777777" w:rsidTr="005D2D17">
        <w:trPr>
          <w:trHeight w:val="341"/>
        </w:trPr>
        <w:tc>
          <w:tcPr>
            <w:tcW w:w="4508" w:type="dxa"/>
          </w:tcPr>
          <w:p w14:paraId="54315117" w14:textId="77777777" w:rsidR="00213862" w:rsidRPr="00D36975" w:rsidRDefault="00213862" w:rsidP="005D2D17">
            <w:proofErr w:type="spellStart"/>
            <w:r w:rsidRPr="00D36975">
              <w:t>Optimal_K_Clusters</w:t>
            </w:r>
            <w:proofErr w:type="spellEnd"/>
          </w:p>
        </w:tc>
        <w:tc>
          <w:tcPr>
            <w:tcW w:w="4847" w:type="dxa"/>
          </w:tcPr>
          <w:p w14:paraId="0300B7B3" w14:textId="77777777" w:rsidR="00213862" w:rsidRPr="00D36975" w:rsidRDefault="00213862" w:rsidP="005D2D17">
            <w:r w:rsidRPr="00D36975">
              <w:t>Determines the optimal number of clusters based on silhouette scores.</w:t>
            </w:r>
          </w:p>
        </w:tc>
      </w:tr>
      <w:tr w:rsidR="00213862" w14:paraId="4C90436F" w14:textId="77777777" w:rsidTr="005D2D17">
        <w:trPr>
          <w:trHeight w:val="341"/>
        </w:trPr>
        <w:tc>
          <w:tcPr>
            <w:tcW w:w="4508" w:type="dxa"/>
          </w:tcPr>
          <w:p w14:paraId="42ED9952" w14:textId="77777777" w:rsidR="00213862" w:rsidRPr="00D36975" w:rsidRDefault="00213862" w:rsidP="005D2D17">
            <w:proofErr w:type="spellStart"/>
            <w:r w:rsidRPr="00D36975">
              <w:t>Find_Optimal_Clusters</w:t>
            </w:r>
            <w:proofErr w:type="spellEnd"/>
          </w:p>
        </w:tc>
        <w:tc>
          <w:tcPr>
            <w:tcW w:w="4847" w:type="dxa"/>
          </w:tcPr>
          <w:p w14:paraId="301FBC87" w14:textId="77777777" w:rsidR="00213862" w:rsidRPr="00D36975" w:rsidRDefault="00213862" w:rsidP="005D2D17">
            <w:r w:rsidRPr="00D36975">
              <w:t>Finds the optimal number of clusters using the elbow method.</w:t>
            </w:r>
          </w:p>
        </w:tc>
      </w:tr>
      <w:tr w:rsidR="00213862" w14:paraId="02CE9055" w14:textId="77777777" w:rsidTr="005D2D17">
        <w:trPr>
          <w:trHeight w:val="341"/>
        </w:trPr>
        <w:tc>
          <w:tcPr>
            <w:tcW w:w="4508" w:type="dxa"/>
          </w:tcPr>
          <w:p w14:paraId="5577E299" w14:textId="77777777" w:rsidR="00213862" w:rsidRPr="00D36975" w:rsidRDefault="00213862" w:rsidP="005D2D17">
            <w:proofErr w:type="spellStart"/>
            <w:r w:rsidRPr="00D36975">
              <w:t>Dimensionality_Reduction</w:t>
            </w:r>
            <w:proofErr w:type="spellEnd"/>
          </w:p>
        </w:tc>
        <w:tc>
          <w:tcPr>
            <w:tcW w:w="4847" w:type="dxa"/>
          </w:tcPr>
          <w:p w14:paraId="733CE949" w14:textId="77777777" w:rsidR="00213862" w:rsidRPr="00D36975" w:rsidRDefault="00213862" w:rsidP="005D2D17">
            <w:r w:rsidRPr="00D36975">
              <w:t>Reduces data dimensionality using PCA or t-SNE.</w:t>
            </w:r>
          </w:p>
        </w:tc>
      </w:tr>
      <w:tr w:rsidR="00213862" w14:paraId="5D79A282" w14:textId="77777777" w:rsidTr="005D2D17">
        <w:trPr>
          <w:trHeight w:val="341"/>
        </w:trPr>
        <w:tc>
          <w:tcPr>
            <w:tcW w:w="4508" w:type="dxa"/>
          </w:tcPr>
          <w:p w14:paraId="4983B544" w14:textId="77777777" w:rsidR="00213862" w:rsidRPr="00D36975" w:rsidRDefault="00213862" w:rsidP="005D2D17">
            <w:proofErr w:type="spellStart"/>
            <w:r w:rsidRPr="000D7197">
              <w:t>Plot_Estimator</w:t>
            </w:r>
            <w:proofErr w:type="spellEnd"/>
          </w:p>
        </w:tc>
        <w:tc>
          <w:tcPr>
            <w:tcW w:w="4847" w:type="dxa"/>
          </w:tcPr>
          <w:p w14:paraId="5CCDC7DF" w14:textId="77777777" w:rsidR="00213862" w:rsidRPr="00D36975" w:rsidRDefault="00213862" w:rsidP="005D2D17">
            <w:r w:rsidRPr="000D7197">
              <w:t>Plots decision boundaries of an estimator along with data points.</w:t>
            </w:r>
          </w:p>
        </w:tc>
      </w:tr>
      <w:tr w:rsidR="00213862" w14:paraId="1FD75D59" w14:textId="77777777" w:rsidTr="005D2D17">
        <w:trPr>
          <w:trHeight w:val="341"/>
        </w:trPr>
        <w:tc>
          <w:tcPr>
            <w:tcW w:w="4508" w:type="dxa"/>
          </w:tcPr>
          <w:p w14:paraId="1E5C2FAB" w14:textId="77777777" w:rsidR="00213862" w:rsidRPr="00D36975" w:rsidRDefault="00213862" w:rsidP="005D2D17">
            <w:proofErr w:type="spellStart"/>
            <w:r w:rsidRPr="000D7197">
              <w:t>Linear_Regression</w:t>
            </w:r>
            <w:proofErr w:type="spellEnd"/>
          </w:p>
        </w:tc>
        <w:tc>
          <w:tcPr>
            <w:tcW w:w="4847" w:type="dxa"/>
          </w:tcPr>
          <w:p w14:paraId="519D6FD0" w14:textId="77777777" w:rsidR="00213862" w:rsidRPr="00D36975" w:rsidRDefault="00213862" w:rsidP="005D2D17">
            <w:r w:rsidRPr="000D7197">
              <w:t>Fits a linear regression model to the data.</w:t>
            </w:r>
          </w:p>
        </w:tc>
      </w:tr>
      <w:tr w:rsidR="00213862" w14:paraId="3D041AFF" w14:textId="77777777" w:rsidTr="005D2D17">
        <w:trPr>
          <w:trHeight w:val="341"/>
        </w:trPr>
        <w:tc>
          <w:tcPr>
            <w:tcW w:w="4508" w:type="dxa"/>
          </w:tcPr>
          <w:p w14:paraId="2424F08E" w14:textId="77777777" w:rsidR="00213862" w:rsidRPr="00D36975" w:rsidRDefault="00213862" w:rsidP="005D2D17">
            <w:proofErr w:type="spellStart"/>
            <w:r w:rsidRPr="000D7197">
              <w:t>Polynomial_Regression</w:t>
            </w:r>
            <w:proofErr w:type="spellEnd"/>
          </w:p>
        </w:tc>
        <w:tc>
          <w:tcPr>
            <w:tcW w:w="4847" w:type="dxa"/>
          </w:tcPr>
          <w:p w14:paraId="382D4D88" w14:textId="77777777" w:rsidR="00213862" w:rsidRPr="00D36975" w:rsidRDefault="00213862" w:rsidP="005D2D17">
            <w:r w:rsidRPr="000D7197">
              <w:t>Fits a polynomial regression model and plots the fitted curve.</w:t>
            </w:r>
          </w:p>
        </w:tc>
      </w:tr>
      <w:tr w:rsidR="00213862" w14:paraId="7C8AE47F" w14:textId="77777777" w:rsidTr="005D2D17">
        <w:trPr>
          <w:trHeight w:val="341"/>
        </w:trPr>
        <w:tc>
          <w:tcPr>
            <w:tcW w:w="4508" w:type="dxa"/>
          </w:tcPr>
          <w:p w14:paraId="618C7224" w14:textId="77777777" w:rsidR="00213862" w:rsidRPr="00D36975" w:rsidRDefault="00213862" w:rsidP="005D2D17">
            <w:proofErr w:type="spellStart"/>
            <w:r w:rsidRPr="000D7197">
              <w:t>LogisticRegression</w:t>
            </w:r>
            <w:proofErr w:type="spellEnd"/>
            <w:r w:rsidRPr="000D7197">
              <w:t xml:space="preserve"> Class</w:t>
            </w:r>
          </w:p>
        </w:tc>
        <w:tc>
          <w:tcPr>
            <w:tcW w:w="4847" w:type="dxa"/>
          </w:tcPr>
          <w:p w14:paraId="6403B02F" w14:textId="77777777" w:rsidR="00213862" w:rsidRPr="00D36975" w:rsidRDefault="00213862" w:rsidP="005D2D17">
            <w:r w:rsidRPr="000D7197">
              <w:t>Implements a logistic regression model using gradient descent.</w:t>
            </w:r>
          </w:p>
        </w:tc>
      </w:tr>
      <w:tr w:rsidR="00213862" w14:paraId="5E1F1E29" w14:textId="77777777" w:rsidTr="005D2D17">
        <w:trPr>
          <w:trHeight w:val="341"/>
        </w:trPr>
        <w:tc>
          <w:tcPr>
            <w:tcW w:w="4508" w:type="dxa"/>
          </w:tcPr>
          <w:p w14:paraId="776CCBC7" w14:textId="77777777" w:rsidR="00213862" w:rsidRPr="00D36975" w:rsidRDefault="00213862" w:rsidP="005D2D17">
            <w:proofErr w:type="spellStart"/>
            <w:r w:rsidRPr="000D7197">
              <w:t>LinearSVM</w:t>
            </w:r>
            <w:proofErr w:type="spellEnd"/>
            <w:r w:rsidRPr="000D7197">
              <w:t xml:space="preserve"> Class</w:t>
            </w:r>
          </w:p>
        </w:tc>
        <w:tc>
          <w:tcPr>
            <w:tcW w:w="4847" w:type="dxa"/>
          </w:tcPr>
          <w:p w14:paraId="23D28403" w14:textId="77777777" w:rsidR="00213862" w:rsidRPr="00D36975" w:rsidRDefault="00213862" w:rsidP="005D2D17">
            <w:r w:rsidRPr="000D7197">
              <w:t>Implements a linear Support Vector Machine using gradient descent.</w:t>
            </w:r>
          </w:p>
        </w:tc>
      </w:tr>
    </w:tbl>
    <w:p w14:paraId="08AE878F" w14:textId="112DB34C" w:rsidR="001F192E" w:rsidRDefault="001F192E" w:rsidP="0072505D"/>
    <w:p w14:paraId="3A976811" w14:textId="77777777" w:rsidR="00213862" w:rsidRDefault="00213862" w:rsidP="0072505D"/>
    <w:p w14:paraId="1A18D9A0" w14:textId="77777777" w:rsidR="00213862" w:rsidRDefault="00213862" w:rsidP="0072505D"/>
    <w:p w14:paraId="6D824F98" w14:textId="77777777" w:rsidR="00213862" w:rsidRDefault="00213862" w:rsidP="00213862">
      <w:pPr>
        <w:rPr>
          <w:lang w:val="en-US"/>
        </w:rPr>
      </w:pPr>
    </w:p>
    <w:p w14:paraId="3B345D46" w14:textId="77777777" w:rsidR="00213862" w:rsidRPr="0009524F" w:rsidRDefault="00213862" w:rsidP="00213862">
      <w:pPr>
        <w:rPr>
          <w:b/>
          <w:bCs/>
        </w:rPr>
      </w:pPr>
      <w:proofErr w:type="spellStart"/>
      <w:r w:rsidRPr="0009524F">
        <w:rPr>
          <w:b/>
          <w:bCs/>
        </w:rPr>
        <w:lastRenderedPageBreak/>
        <w:t>API_Unlimited</w:t>
      </w:r>
      <w:proofErr w:type="spellEnd"/>
    </w:p>
    <w:p w14:paraId="62EB255D" w14:textId="77777777" w:rsidR="00213862" w:rsidRPr="0009524F" w:rsidRDefault="00213862" w:rsidP="00213862">
      <w:pPr>
        <w:rPr>
          <w:b/>
          <w:bCs/>
        </w:rPr>
      </w:pPr>
      <w:r w:rsidRPr="0009524F">
        <w:rPr>
          <w:b/>
          <w:bCs/>
        </w:rPr>
        <w:t>Description:</w:t>
      </w:r>
    </w:p>
    <w:p w14:paraId="72053FF1" w14:textId="77777777" w:rsidR="00213862" w:rsidRPr="0009524F" w:rsidRDefault="00213862" w:rsidP="00213862">
      <w:r w:rsidRPr="0009524F">
        <w:t xml:space="preserve">The </w:t>
      </w:r>
      <w:proofErr w:type="spellStart"/>
      <w:r w:rsidRPr="0009524F">
        <w:t>API_Unlimited</w:t>
      </w:r>
      <w:proofErr w:type="spellEnd"/>
      <w:r w:rsidRPr="0009524F">
        <w:t xml:space="preserve"> function is designed to retrieve unlimited records from the City of Melbourne open data API. It fetches the dataset in CSV format and loads it into a </w:t>
      </w:r>
      <w:proofErr w:type="gramStart"/>
      <w:r w:rsidRPr="0009524F">
        <w:t xml:space="preserve">pandas </w:t>
      </w:r>
      <w:proofErr w:type="spellStart"/>
      <w:r w:rsidRPr="0009524F">
        <w:t>DataFrame</w:t>
      </w:r>
      <w:proofErr w:type="spellEnd"/>
      <w:proofErr w:type="gramEnd"/>
      <w:r w:rsidRPr="0009524F">
        <w:t>. The function allows users to pass in the dataset name and API key (optional for now) to download the dataset.</w:t>
      </w:r>
    </w:p>
    <w:p w14:paraId="4E72F49D" w14:textId="77777777" w:rsidR="00213862" w:rsidRPr="0009524F" w:rsidRDefault="00213862" w:rsidP="00213862">
      <w:pPr>
        <w:rPr>
          <w:b/>
          <w:bCs/>
        </w:rPr>
      </w:pPr>
      <w:r w:rsidRPr="0009524F">
        <w:rPr>
          <w:b/>
          <w:bCs/>
        </w:rPr>
        <w:t>Parameters:</w:t>
      </w:r>
    </w:p>
    <w:p w14:paraId="2B1F12D0" w14:textId="77777777" w:rsidR="00213862" w:rsidRPr="0009524F" w:rsidRDefault="00213862" w:rsidP="00213862">
      <w:pPr>
        <w:numPr>
          <w:ilvl w:val="0"/>
          <w:numId w:val="5"/>
        </w:numPr>
        <w:spacing w:line="278" w:lineRule="auto"/>
      </w:pPr>
      <w:proofErr w:type="spellStart"/>
      <w:r w:rsidRPr="0009524F">
        <w:t>datasetname</w:t>
      </w:r>
      <w:proofErr w:type="spellEnd"/>
      <w:r w:rsidRPr="0009524F">
        <w:t xml:space="preserve"> (string): The unique dataset identifier from the City of Melbourne open data portal.</w:t>
      </w:r>
    </w:p>
    <w:p w14:paraId="62217EFE" w14:textId="77777777" w:rsidR="00213862" w:rsidRDefault="00213862" w:rsidP="00213862">
      <w:pPr>
        <w:numPr>
          <w:ilvl w:val="0"/>
          <w:numId w:val="5"/>
        </w:numPr>
        <w:spacing w:line="278" w:lineRule="auto"/>
      </w:pPr>
      <w:proofErr w:type="spellStart"/>
      <w:r w:rsidRPr="0009524F">
        <w:t>apikey</w:t>
      </w:r>
      <w:proofErr w:type="spellEnd"/>
      <w:r w:rsidRPr="0009524F">
        <w:t xml:space="preserve"> (string, optional): The API key for authentication if required (commented out in current implementation).</w:t>
      </w:r>
    </w:p>
    <w:p w14:paraId="3A11B06A" w14:textId="77777777" w:rsidR="00213862" w:rsidRPr="0009524F" w:rsidRDefault="00213862" w:rsidP="00213862">
      <w:pPr>
        <w:ind w:left="720"/>
      </w:pPr>
      <w:r w:rsidRPr="0009524F">
        <w:drawing>
          <wp:inline distT="0" distB="0" distL="0" distR="0" wp14:anchorId="04F09BE8" wp14:editId="786834F1">
            <wp:extent cx="5731510" cy="4237990"/>
            <wp:effectExtent l="0" t="0" r="2540" b="0"/>
            <wp:docPr id="1796466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6821" name="Picture 1" descr="A screen shot of a computer program&#10;&#10;Description automatically generated"/>
                    <pic:cNvPicPr/>
                  </pic:nvPicPr>
                  <pic:blipFill>
                    <a:blip r:embed="rId8"/>
                    <a:stretch>
                      <a:fillRect/>
                    </a:stretch>
                  </pic:blipFill>
                  <pic:spPr>
                    <a:xfrm>
                      <a:off x="0" y="0"/>
                      <a:ext cx="5731510" cy="4237990"/>
                    </a:xfrm>
                    <a:prstGeom prst="rect">
                      <a:avLst/>
                    </a:prstGeom>
                  </pic:spPr>
                </pic:pic>
              </a:graphicData>
            </a:graphic>
          </wp:inline>
        </w:drawing>
      </w:r>
    </w:p>
    <w:p w14:paraId="53A999B0" w14:textId="77777777" w:rsidR="00213862" w:rsidRDefault="00213862" w:rsidP="00213862">
      <w:pPr>
        <w:rPr>
          <w:lang w:val="en-US"/>
        </w:rPr>
      </w:pPr>
    </w:p>
    <w:p w14:paraId="2C79E435" w14:textId="77777777" w:rsidR="00213862" w:rsidRPr="0009524F" w:rsidRDefault="00213862" w:rsidP="00213862">
      <w:pPr>
        <w:rPr>
          <w:b/>
          <w:bCs/>
        </w:rPr>
      </w:pPr>
      <w:r w:rsidRPr="0009524F">
        <w:rPr>
          <w:b/>
          <w:bCs/>
        </w:rPr>
        <w:t>Returns:</w:t>
      </w:r>
    </w:p>
    <w:p w14:paraId="5B3494FA" w14:textId="77777777" w:rsidR="00213862" w:rsidRPr="0009524F" w:rsidRDefault="00213862" w:rsidP="00213862">
      <w:pPr>
        <w:numPr>
          <w:ilvl w:val="0"/>
          <w:numId w:val="3"/>
        </w:numPr>
        <w:spacing w:line="278" w:lineRule="auto"/>
      </w:pPr>
      <w:proofErr w:type="spellStart"/>
      <w:proofErr w:type="gramStart"/>
      <w:r w:rsidRPr="0009524F">
        <w:t>pandas.DataFrame</w:t>
      </w:r>
      <w:proofErr w:type="spellEnd"/>
      <w:proofErr w:type="gramEnd"/>
      <w:r w:rsidRPr="0009524F">
        <w:t xml:space="preserve">: The function returns a </w:t>
      </w:r>
      <w:proofErr w:type="spellStart"/>
      <w:r w:rsidRPr="0009524F">
        <w:t>DataFrame</w:t>
      </w:r>
      <w:proofErr w:type="spellEnd"/>
      <w:r w:rsidRPr="0009524F">
        <w:t xml:space="preserve"> containing the dataset. If the API call fails, it prints an error message with the corresponding status code.</w:t>
      </w:r>
    </w:p>
    <w:p w14:paraId="0B441EDA" w14:textId="77777777" w:rsidR="00213862" w:rsidRDefault="00213862" w:rsidP="00213862">
      <w:pPr>
        <w:rPr>
          <w:lang w:val="en-US"/>
        </w:rPr>
      </w:pPr>
    </w:p>
    <w:p w14:paraId="4F60577A" w14:textId="77777777" w:rsidR="00213862" w:rsidRPr="0009524F" w:rsidRDefault="00213862" w:rsidP="00213862">
      <w:pPr>
        <w:rPr>
          <w:b/>
          <w:bCs/>
        </w:rPr>
      </w:pPr>
      <w:r w:rsidRPr="0009524F">
        <w:rPr>
          <w:b/>
          <w:bCs/>
        </w:rPr>
        <w:t>Edge Cases:</w:t>
      </w:r>
    </w:p>
    <w:p w14:paraId="3E08CBB2" w14:textId="77777777" w:rsidR="00213862" w:rsidRPr="0009524F" w:rsidRDefault="00213862" w:rsidP="00213862">
      <w:pPr>
        <w:numPr>
          <w:ilvl w:val="0"/>
          <w:numId w:val="6"/>
        </w:numPr>
        <w:spacing w:line="278" w:lineRule="auto"/>
      </w:pPr>
      <w:r w:rsidRPr="0009524F">
        <w:t>If the API call fails, the function prints the error status code and returns None.</w:t>
      </w:r>
    </w:p>
    <w:p w14:paraId="727B4679" w14:textId="77777777" w:rsidR="00213862" w:rsidRDefault="00213862" w:rsidP="00213862">
      <w:pPr>
        <w:numPr>
          <w:ilvl w:val="0"/>
          <w:numId w:val="6"/>
        </w:numPr>
        <w:spacing w:line="278" w:lineRule="auto"/>
      </w:pPr>
      <w:r w:rsidRPr="0009524F">
        <w:t>The function assumes that the CSV is delimited by semicolons (;), so it may need adjustment if the dataset uses a different delimiter.</w:t>
      </w:r>
    </w:p>
    <w:p w14:paraId="7E4B95DA" w14:textId="77777777" w:rsidR="00213862" w:rsidRPr="0009524F" w:rsidRDefault="00213862" w:rsidP="00213862">
      <w:pPr>
        <w:numPr>
          <w:ilvl w:val="0"/>
          <w:numId w:val="6"/>
        </w:numPr>
        <w:spacing w:line="278" w:lineRule="auto"/>
      </w:pPr>
      <w:r w:rsidRPr="0009524F">
        <w:lastRenderedPageBreak/>
        <w:drawing>
          <wp:inline distT="0" distB="0" distL="0" distR="0" wp14:anchorId="2E961BB8" wp14:editId="50C3F0F8">
            <wp:extent cx="5731510" cy="1624965"/>
            <wp:effectExtent l="0" t="0" r="2540" b="0"/>
            <wp:docPr id="632561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117" name="Picture 1" descr="A screen shot of a computer code&#10;&#10;Description automatically generated"/>
                    <pic:cNvPicPr/>
                  </pic:nvPicPr>
                  <pic:blipFill>
                    <a:blip r:embed="rId9"/>
                    <a:stretch>
                      <a:fillRect/>
                    </a:stretch>
                  </pic:blipFill>
                  <pic:spPr>
                    <a:xfrm>
                      <a:off x="0" y="0"/>
                      <a:ext cx="5731510" cy="1624965"/>
                    </a:xfrm>
                    <a:prstGeom prst="rect">
                      <a:avLst/>
                    </a:prstGeom>
                  </pic:spPr>
                </pic:pic>
              </a:graphicData>
            </a:graphic>
          </wp:inline>
        </w:drawing>
      </w:r>
    </w:p>
    <w:p w14:paraId="34C0BCD0" w14:textId="77777777" w:rsidR="00213862" w:rsidRDefault="00213862" w:rsidP="00213862">
      <w:pPr>
        <w:rPr>
          <w:lang w:val="en-US"/>
        </w:rPr>
      </w:pPr>
    </w:p>
    <w:p w14:paraId="611851B3" w14:textId="77777777" w:rsidR="00213862" w:rsidRPr="0009524F" w:rsidRDefault="00213862" w:rsidP="00213862">
      <w:pPr>
        <w:rPr>
          <w:b/>
          <w:bCs/>
        </w:rPr>
      </w:pPr>
      <w:r w:rsidRPr="0009524F">
        <w:rPr>
          <w:b/>
          <w:bCs/>
        </w:rPr>
        <w:t>Notes:</w:t>
      </w:r>
    </w:p>
    <w:p w14:paraId="7D032D92" w14:textId="77777777" w:rsidR="00213862" w:rsidRPr="0009524F" w:rsidRDefault="00213862" w:rsidP="00213862">
      <w:pPr>
        <w:numPr>
          <w:ilvl w:val="0"/>
          <w:numId w:val="7"/>
        </w:numPr>
        <w:spacing w:line="278" w:lineRule="auto"/>
      </w:pPr>
      <w:r w:rsidRPr="0009524F">
        <w:t>You need the correct dataset identifier to download data from the API.</w:t>
      </w:r>
    </w:p>
    <w:p w14:paraId="7DF8294E" w14:textId="77777777" w:rsidR="00213862" w:rsidRPr="0009524F" w:rsidRDefault="00213862" w:rsidP="00213862">
      <w:pPr>
        <w:numPr>
          <w:ilvl w:val="0"/>
          <w:numId w:val="7"/>
        </w:numPr>
        <w:spacing w:line="278" w:lineRule="auto"/>
      </w:pPr>
      <w:r w:rsidRPr="0009524F">
        <w:t>Th</w:t>
      </w:r>
      <w:r>
        <w:t>is</w:t>
      </w:r>
      <w:r w:rsidRPr="0009524F">
        <w:t xml:space="preserve"> implementation fetches all records from the dataset using limit = -1. Adjust this value if you want to limit the number of records.</w:t>
      </w:r>
    </w:p>
    <w:p w14:paraId="34558B80" w14:textId="77777777" w:rsidR="00213862" w:rsidRDefault="00213862" w:rsidP="00213862">
      <w:pPr>
        <w:rPr>
          <w:lang w:val="en-US"/>
        </w:rPr>
      </w:pPr>
    </w:p>
    <w:p w14:paraId="50D57235" w14:textId="77777777" w:rsidR="00213862" w:rsidRDefault="00213862" w:rsidP="00213862">
      <w:pPr>
        <w:rPr>
          <w:lang w:val="en-US"/>
        </w:rPr>
      </w:pPr>
      <w:r>
        <w:rPr>
          <w:lang w:val="en-US"/>
        </w:rPr>
        <w:t>2.</w:t>
      </w:r>
    </w:p>
    <w:p w14:paraId="278B4AC0" w14:textId="77777777" w:rsidR="00213862" w:rsidRPr="00F3644A" w:rsidRDefault="00213862" w:rsidP="00213862">
      <w:pPr>
        <w:rPr>
          <w:b/>
          <w:bCs/>
        </w:rPr>
      </w:pPr>
      <w:proofErr w:type="spellStart"/>
      <w:r w:rsidRPr="00F3644A">
        <w:rPr>
          <w:b/>
          <w:bCs/>
        </w:rPr>
        <w:t>FindMissingVal</w:t>
      </w:r>
      <w:proofErr w:type="spellEnd"/>
    </w:p>
    <w:p w14:paraId="25BF6604" w14:textId="77777777" w:rsidR="00213862" w:rsidRPr="00F3644A" w:rsidRDefault="00213862" w:rsidP="00213862">
      <w:pPr>
        <w:rPr>
          <w:b/>
          <w:bCs/>
        </w:rPr>
      </w:pPr>
      <w:r w:rsidRPr="00F3644A">
        <w:rPr>
          <w:b/>
          <w:bCs/>
        </w:rPr>
        <w:t>Description:</w:t>
      </w:r>
    </w:p>
    <w:p w14:paraId="3AB97F1F" w14:textId="77777777" w:rsidR="00213862" w:rsidRPr="00F3644A" w:rsidRDefault="00213862" w:rsidP="00213862">
      <w:r w:rsidRPr="00F3644A">
        <w:t xml:space="preserve">The </w:t>
      </w:r>
      <w:proofErr w:type="spellStart"/>
      <w:r w:rsidRPr="00F3644A">
        <w:t>FindMissingVal</w:t>
      </w:r>
      <w:proofErr w:type="spellEnd"/>
      <w:r w:rsidRPr="00F3644A">
        <w:t xml:space="preserve"> function identifies and returns the number of missing (</w:t>
      </w:r>
      <w:proofErr w:type="spellStart"/>
      <w:r w:rsidRPr="00F3644A">
        <w:t>NaN</w:t>
      </w:r>
      <w:proofErr w:type="spellEnd"/>
      <w:r w:rsidRPr="00F3644A">
        <w:t xml:space="preserve">) values for each feature in a </w:t>
      </w:r>
      <w:proofErr w:type="gramStart"/>
      <w:r w:rsidRPr="00F3644A">
        <w:t xml:space="preserve">pandas </w:t>
      </w:r>
      <w:proofErr w:type="spellStart"/>
      <w:r w:rsidRPr="00F3644A">
        <w:t>DataFrame</w:t>
      </w:r>
      <w:proofErr w:type="spellEnd"/>
      <w:proofErr w:type="gramEnd"/>
      <w:r w:rsidRPr="00F3644A">
        <w:t>. It returns a list of dictionaries, where each dictionary contains the feature name and the count of missing values.</w:t>
      </w:r>
    </w:p>
    <w:p w14:paraId="794E8FAA" w14:textId="77777777" w:rsidR="00213862" w:rsidRPr="00F3644A" w:rsidRDefault="00213862" w:rsidP="00213862">
      <w:pPr>
        <w:rPr>
          <w:b/>
          <w:bCs/>
        </w:rPr>
      </w:pPr>
      <w:r w:rsidRPr="00F3644A">
        <w:rPr>
          <w:b/>
          <w:bCs/>
        </w:rPr>
        <w:t>Parameters:</w:t>
      </w:r>
    </w:p>
    <w:p w14:paraId="55EA70EE" w14:textId="77777777" w:rsidR="00213862" w:rsidRPr="00F3644A" w:rsidRDefault="00213862" w:rsidP="00213862">
      <w:pPr>
        <w:numPr>
          <w:ilvl w:val="0"/>
          <w:numId w:val="8"/>
        </w:numPr>
        <w:spacing w:line="278" w:lineRule="auto"/>
      </w:pPr>
      <w:proofErr w:type="spellStart"/>
      <w:r w:rsidRPr="00F3644A">
        <w:t>df</w:t>
      </w:r>
      <w:proofErr w:type="spellEnd"/>
      <w:r w:rsidRPr="00F3644A">
        <w:t xml:space="preserve"> (</w:t>
      </w:r>
      <w:proofErr w:type="spellStart"/>
      <w:proofErr w:type="gramStart"/>
      <w:r w:rsidRPr="00F3644A">
        <w:t>pandas.DataFrame</w:t>
      </w:r>
      <w:proofErr w:type="spellEnd"/>
      <w:proofErr w:type="gramEnd"/>
      <w:r w:rsidRPr="00F3644A">
        <w:t xml:space="preserve">): The </w:t>
      </w:r>
      <w:proofErr w:type="spellStart"/>
      <w:r w:rsidRPr="00F3644A">
        <w:t>DataFrame</w:t>
      </w:r>
      <w:proofErr w:type="spellEnd"/>
      <w:r w:rsidRPr="00F3644A">
        <w:t xml:space="preserve"> for which you want to check for missing values.</w:t>
      </w:r>
    </w:p>
    <w:p w14:paraId="1DFB4430" w14:textId="77777777" w:rsidR="00213862" w:rsidRPr="00F3644A" w:rsidRDefault="00213862" w:rsidP="00213862">
      <w:pPr>
        <w:rPr>
          <w:b/>
          <w:bCs/>
        </w:rPr>
      </w:pPr>
      <w:r w:rsidRPr="00F3644A">
        <w:rPr>
          <w:b/>
          <w:bCs/>
        </w:rPr>
        <w:t>Returns:</w:t>
      </w:r>
    </w:p>
    <w:p w14:paraId="4B73A43A" w14:textId="77777777" w:rsidR="00213862" w:rsidRPr="00F3644A" w:rsidRDefault="00213862" w:rsidP="00213862">
      <w:pPr>
        <w:numPr>
          <w:ilvl w:val="0"/>
          <w:numId w:val="9"/>
        </w:numPr>
        <w:spacing w:line="278" w:lineRule="auto"/>
      </w:pPr>
      <w:r w:rsidRPr="00F3644A">
        <w:t>list: A list of dictionaries, where each dictionary contains:</w:t>
      </w:r>
    </w:p>
    <w:p w14:paraId="2E702727" w14:textId="77777777" w:rsidR="00213862" w:rsidRPr="00F3644A" w:rsidRDefault="00213862" w:rsidP="00213862">
      <w:pPr>
        <w:numPr>
          <w:ilvl w:val="1"/>
          <w:numId w:val="9"/>
        </w:numPr>
        <w:spacing w:line="278" w:lineRule="auto"/>
      </w:pPr>
      <w:r w:rsidRPr="00F3644A">
        <w:t>Feature: The column name (string).</w:t>
      </w:r>
    </w:p>
    <w:p w14:paraId="1F9AD418" w14:textId="77777777" w:rsidR="00213862" w:rsidRDefault="00213862" w:rsidP="00213862">
      <w:pPr>
        <w:numPr>
          <w:ilvl w:val="1"/>
          <w:numId w:val="9"/>
        </w:numPr>
        <w:spacing w:line="278" w:lineRule="auto"/>
      </w:pPr>
      <w:r w:rsidRPr="00F3644A">
        <w:t>Number of Missing Values: The count of missing values (int) in that column.</w:t>
      </w:r>
    </w:p>
    <w:p w14:paraId="11C756CB" w14:textId="77777777" w:rsidR="00213862" w:rsidRPr="00F3644A" w:rsidRDefault="00213862" w:rsidP="00213862">
      <w:r w:rsidRPr="00F3644A">
        <w:drawing>
          <wp:inline distT="0" distB="0" distL="0" distR="0" wp14:anchorId="034C7E63" wp14:editId="28995FC7">
            <wp:extent cx="5731510" cy="1218565"/>
            <wp:effectExtent l="0" t="0" r="2540" b="635"/>
            <wp:docPr id="733299563"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9563" name="Picture 1" descr="A computer error message&#10;&#10;Description automatically generated"/>
                    <pic:cNvPicPr/>
                  </pic:nvPicPr>
                  <pic:blipFill>
                    <a:blip r:embed="rId10"/>
                    <a:stretch>
                      <a:fillRect/>
                    </a:stretch>
                  </pic:blipFill>
                  <pic:spPr>
                    <a:xfrm>
                      <a:off x="0" y="0"/>
                      <a:ext cx="5731510" cy="1218565"/>
                    </a:xfrm>
                    <a:prstGeom prst="rect">
                      <a:avLst/>
                    </a:prstGeom>
                  </pic:spPr>
                </pic:pic>
              </a:graphicData>
            </a:graphic>
          </wp:inline>
        </w:drawing>
      </w:r>
    </w:p>
    <w:p w14:paraId="27595475" w14:textId="77777777" w:rsidR="00213862" w:rsidRPr="00F3644A" w:rsidRDefault="00213862" w:rsidP="00213862">
      <w:pPr>
        <w:rPr>
          <w:b/>
          <w:bCs/>
        </w:rPr>
      </w:pPr>
      <w:r w:rsidRPr="00F3644A">
        <w:rPr>
          <w:b/>
          <w:bCs/>
        </w:rPr>
        <w:t>Edge Cases:</w:t>
      </w:r>
    </w:p>
    <w:p w14:paraId="2909D483" w14:textId="77777777" w:rsidR="00213862" w:rsidRPr="00F3644A" w:rsidRDefault="00213862" w:rsidP="00213862">
      <w:pPr>
        <w:numPr>
          <w:ilvl w:val="0"/>
          <w:numId w:val="10"/>
        </w:numPr>
        <w:spacing w:line="278" w:lineRule="auto"/>
      </w:pPr>
      <w:r w:rsidRPr="00F3644A">
        <w:t xml:space="preserve">The function does not differentiate between columns that have 0 missing values and columns that have </w:t>
      </w:r>
      <w:proofErr w:type="spellStart"/>
      <w:r w:rsidRPr="00F3644A">
        <w:t>NaN</w:t>
      </w:r>
      <w:proofErr w:type="spellEnd"/>
      <w:r w:rsidRPr="00F3644A">
        <w:t xml:space="preserve"> values; all columns will be included in the result.</w:t>
      </w:r>
    </w:p>
    <w:p w14:paraId="792A6E6B" w14:textId="77777777" w:rsidR="00213862" w:rsidRPr="00F3644A" w:rsidRDefault="00213862" w:rsidP="00213862">
      <w:pPr>
        <w:numPr>
          <w:ilvl w:val="0"/>
          <w:numId w:val="10"/>
        </w:numPr>
        <w:spacing w:line="278" w:lineRule="auto"/>
      </w:pPr>
      <w:r w:rsidRPr="00F3644A">
        <w:t xml:space="preserve">The function assumes that missing values are represented as </w:t>
      </w:r>
      <w:proofErr w:type="spellStart"/>
      <w:r w:rsidRPr="00F3644A">
        <w:t>NaN</w:t>
      </w:r>
      <w:proofErr w:type="spellEnd"/>
      <w:r w:rsidRPr="00F3644A">
        <w:t xml:space="preserve"> in the </w:t>
      </w:r>
      <w:proofErr w:type="spellStart"/>
      <w:r w:rsidRPr="00F3644A">
        <w:t>DataFrame</w:t>
      </w:r>
      <w:proofErr w:type="spellEnd"/>
      <w:r w:rsidRPr="00F3644A">
        <w:t>.</w:t>
      </w:r>
    </w:p>
    <w:p w14:paraId="6BDAEDFD" w14:textId="77777777" w:rsidR="00213862" w:rsidRPr="00F3644A" w:rsidRDefault="00213862" w:rsidP="00213862">
      <w:pPr>
        <w:rPr>
          <w:b/>
          <w:bCs/>
        </w:rPr>
      </w:pPr>
      <w:r w:rsidRPr="00F3644A">
        <w:rPr>
          <w:b/>
          <w:bCs/>
        </w:rPr>
        <w:t>Notes:</w:t>
      </w:r>
    </w:p>
    <w:p w14:paraId="48E8EB23" w14:textId="77777777" w:rsidR="00213862" w:rsidRDefault="00213862" w:rsidP="00213862">
      <w:pPr>
        <w:numPr>
          <w:ilvl w:val="0"/>
          <w:numId w:val="11"/>
        </w:numPr>
        <w:spacing w:line="278" w:lineRule="auto"/>
      </w:pPr>
      <w:r w:rsidRPr="00F3644A">
        <w:lastRenderedPageBreak/>
        <w:t xml:space="preserve">The function uses the </w:t>
      </w:r>
      <w:proofErr w:type="spellStart"/>
      <w:proofErr w:type="gramStart"/>
      <w:r w:rsidRPr="00F3644A">
        <w:t>isnull</w:t>
      </w:r>
      <w:proofErr w:type="spellEnd"/>
      <w:r w:rsidRPr="00F3644A">
        <w:t>(</w:t>
      </w:r>
      <w:proofErr w:type="gramEnd"/>
      <w:r w:rsidRPr="00F3644A">
        <w:t xml:space="preserve">) method to identify missing values in the </w:t>
      </w:r>
      <w:proofErr w:type="spellStart"/>
      <w:r w:rsidRPr="00F3644A">
        <w:t>DataFrame</w:t>
      </w:r>
      <w:proofErr w:type="spellEnd"/>
      <w:r w:rsidRPr="00F3644A">
        <w:t>.</w:t>
      </w:r>
    </w:p>
    <w:p w14:paraId="2A916AAB" w14:textId="77777777" w:rsidR="00213862" w:rsidRDefault="00213862" w:rsidP="00213862"/>
    <w:p w14:paraId="27B5EA81" w14:textId="77777777" w:rsidR="00213862" w:rsidRDefault="00213862" w:rsidP="00213862">
      <w:r>
        <w:t>3.</w:t>
      </w:r>
    </w:p>
    <w:p w14:paraId="08F21C2D" w14:textId="77777777" w:rsidR="00213862" w:rsidRPr="00CA3D00" w:rsidRDefault="00213862" w:rsidP="00213862">
      <w:pPr>
        <w:rPr>
          <w:b/>
          <w:bCs/>
        </w:rPr>
      </w:pPr>
      <w:proofErr w:type="spellStart"/>
      <w:r w:rsidRPr="00CA3D00">
        <w:rPr>
          <w:b/>
          <w:bCs/>
        </w:rPr>
        <w:t>handle_null_values</w:t>
      </w:r>
      <w:proofErr w:type="spellEnd"/>
    </w:p>
    <w:p w14:paraId="4B2F9E7F" w14:textId="77777777" w:rsidR="00213862" w:rsidRPr="00CA3D00" w:rsidRDefault="00213862" w:rsidP="00213862">
      <w:pPr>
        <w:rPr>
          <w:b/>
          <w:bCs/>
        </w:rPr>
      </w:pPr>
      <w:r w:rsidRPr="00CA3D00">
        <w:rPr>
          <w:b/>
          <w:bCs/>
        </w:rPr>
        <w:t>Description:</w:t>
      </w:r>
    </w:p>
    <w:p w14:paraId="7CE05828" w14:textId="77777777" w:rsidR="00213862" w:rsidRPr="00CA3D00" w:rsidRDefault="00213862" w:rsidP="00213862">
      <w:r w:rsidRPr="00CA3D00">
        <w:t xml:space="preserve">The </w:t>
      </w:r>
      <w:proofErr w:type="spellStart"/>
      <w:r w:rsidRPr="00CA3D00">
        <w:t>handle_null_values</w:t>
      </w:r>
      <w:proofErr w:type="spellEnd"/>
      <w:r w:rsidRPr="00CA3D00">
        <w:t xml:space="preserve"> function processes missing (</w:t>
      </w:r>
      <w:proofErr w:type="spellStart"/>
      <w:r w:rsidRPr="00CA3D00">
        <w:t>NaN</w:t>
      </w:r>
      <w:proofErr w:type="spellEnd"/>
      <w:r w:rsidRPr="00CA3D00">
        <w:t>) values in a specified dataset. It allows you to either remove rows containing null values or fill them with the mean, median, or mode of the column.</w:t>
      </w:r>
    </w:p>
    <w:p w14:paraId="45A2F78F" w14:textId="77777777" w:rsidR="00213862" w:rsidRPr="00CA3D00" w:rsidRDefault="00213862" w:rsidP="00213862">
      <w:pPr>
        <w:rPr>
          <w:b/>
          <w:bCs/>
        </w:rPr>
      </w:pPr>
      <w:r w:rsidRPr="00CA3D00">
        <w:rPr>
          <w:b/>
          <w:bCs/>
        </w:rPr>
        <w:t>Parameters:</w:t>
      </w:r>
    </w:p>
    <w:p w14:paraId="17FFFAB3" w14:textId="77777777" w:rsidR="00213862" w:rsidRPr="00CA3D00" w:rsidRDefault="00213862" w:rsidP="00213862">
      <w:pPr>
        <w:numPr>
          <w:ilvl w:val="0"/>
          <w:numId w:val="12"/>
        </w:numPr>
        <w:spacing w:line="278" w:lineRule="auto"/>
      </w:pPr>
      <w:r w:rsidRPr="00CA3D00">
        <w:t>dataset (</w:t>
      </w:r>
      <w:proofErr w:type="spellStart"/>
      <w:proofErr w:type="gramStart"/>
      <w:r w:rsidRPr="00CA3D00">
        <w:t>pandas.DataFrame</w:t>
      </w:r>
      <w:proofErr w:type="spellEnd"/>
      <w:proofErr w:type="gramEnd"/>
      <w:r w:rsidRPr="00CA3D00">
        <w:t>): The dataset (</w:t>
      </w:r>
      <w:proofErr w:type="spellStart"/>
      <w:r w:rsidRPr="00CA3D00">
        <w:t>DataFrame</w:t>
      </w:r>
      <w:proofErr w:type="spellEnd"/>
      <w:r w:rsidRPr="00CA3D00">
        <w:t>) where missing values need to be handled.</w:t>
      </w:r>
    </w:p>
    <w:p w14:paraId="52415F05" w14:textId="77777777" w:rsidR="00213862" w:rsidRPr="00CA3D00" w:rsidRDefault="00213862" w:rsidP="00213862">
      <w:pPr>
        <w:numPr>
          <w:ilvl w:val="0"/>
          <w:numId w:val="12"/>
        </w:numPr>
        <w:spacing w:line="278" w:lineRule="auto"/>
      </w:pPr>
      <w:r w:rsidRPr="00CA3D00">
        <w:t xml:space="preserve">columns (list): A list of column names </w:t>
      </w:r>
      <w:proofErr w:type="spellStart"/>
      <w:r w:rsidRPr="00CA3D00">
        <w:t>where</w:t>
      </w:r>
      <w:proofErr w:type="spellEnd"/>
      <w:r w:rsidRPr="00CA3D00">
        <w:t xml:space="preserve"> missing values will be processed.</w:t>
      </w:r>
    </w:p>
    <w:p w14:paraId="30E73349" w14:textId="77777777" w:rsidR="00213862" w:rsidRPr="00CA3D00" w:rsidRDefault="00213862" w:rsidP="00213862">
      <w:pPr>
        <w:numPr>
          <w:ilvl w:val="0"/>
          <w:numId w:val="12"/>
        </w:numPr>
        <w:spacing w:line="278" w:lineRule="auto"/>
      </w:pPr>
      <w:r w:rsidRPr="00CA3D00">
        <w:t>action (string): The action to perform on the missing values. Options are:</w:t>
      </w:r>
    </w:p>
    <w:p w14:paraId="30A743A6" w14:textId="77777777" w:rsidR="00213862" w:rsidRPr="00CA3D00" w:rsidRDefault="00213862" w:rsidP="00213862">
      <w:pPr>
        <w:numPr>
          <w:ilvl w:val="1"/>
          <w:numId w:val="12"/>
        </w:numPr>
        <w:spacing w:line="278" w:lineRule="auto"/>
      </w:pPr>
      <w:r w:rsidRPr="00CA3D00">
        <w:t>'remove': Removes rows with missing values in the specified columns.</w:t>
      </w:r>
    </w:p>
    <w:p w14:paraId="1BDAFFC3" w14:textId="77777777" w:rsidR="00213862" w:rsidRPr="00CA3D00" w:rsidRDefault="00213862" w:rsidP="00213862">
      <w:pPr>
        <w:numPr>
          <w:ilvl w:val="1"/>
          <w:numId w:val="12"/>
        </w:numPr>
        <w:spacing w:line="278" w:lineRule="auto"/>
      </w:pPr>
      <w:r w:rsidRPr="00CA3D00">
        <w:t>'mean': Fills missing values in the specified columns with the mean of the column.</w:t>
      </w:r>
    </w:p>
    <w:p w14:paraId="3B92A81E" w14:textId="77777777" w:rsidR="00213862" w:rsidRPr="00CA3D00" w:rsidRDefault="00213862" w:rsidP="00213862">
      <w:pPr>
        <w:numPr>
          <w:ilvl w:val="1"/>
          <w:numId w:val="12"/>
        </w:numPr>
        <w:spacing w:line="278" w:lineRule="auto"/>
      </w:pPr>
      <w:r w:rsidRPr="00CA3D00">
        <w:t>'median': Fills missing values in the specified columns with the median of the column.</w:t>
      </w:r>
    </w:p>
    <w:p w14:paraId="04485D4B" w14:textId="77777777" w:rsidR="00213862" w:rsidRPr="00CA3D00" w:rsidRDefault="00213862" w:rsidP="00213862">
      <w:pPr>
        <w:numPr>
          <w:ilvl w:val="1"/>
          <w:numId w:val="12"/>
        </w:numPr>
        <w:spacing w:line="278" w:lineRule="auto"/>
      </w:pPr>
      <w:r w:rsidRPr="00CA3D00">
        <w:t>'mode': Fills missing values in the specified columns with the mode of the column.</w:t>
      </w:r>
    </w:p>
    <w:p w14:paraId="672FCA47" w14:textId="77777777" w:rsidR="00213862" w:rsidRPr="00CA3D00" w:rsidRDefault="00213862" w:rsidP="00213862">
      <w:pPr>
        <w:rPr>
          <w:b/>
          <w:bCs/>
        </w:rPr>
      </w:pPr>
      <w:r w:rsidRPr="00CA3D00">
        <w:rPr>
          <w:b/>
          <w:bCs/>
        </w:rPr>
        <w:t>Returns:</w:t>
      </w:r>
    </w:p>
    <w:p w14:paraId="2F70034D" w14:textId="77777777" w:rsidR="00213862" w:rsidRPr="00CA3D00" w:rsidRDefault="00213862" w:rsidP="00213862">
      <w:pPr>
        <w:numPr>
          <w:ilvl w:val="0"/>
          <w:numId w:val="13"/>
        </w:numPr>
        <w:spacing w:line="278" w:lineRule="auto"/>
      </w:pPr>
      <w:proofErr w:type="spellStart"/>
      <w:proofErr w:type="gramStart"/>
      <w:r w:rsidRPr="00CA3D00">
        <w:t>pandas.DataFrame</w:t>
      </w:r>
      <w:proofErr w:type="spellEnd"/>
      <w:proofErr w:type="gramEnd"/>
      <w:r w:rsidRPr="00CA3D00">
        <w:t>: The modified dataset with missing values either removed or filled based on the specified action.</w:t>
      </w:r>
    </w:p>
    <w:p w14:paraId="773B5DF6" w14:textId="77777777" w:rsidR="00213862" w:rsidRDefault="00213862" w:rsidP="00213862">
      <w:r w:rsidRPr="00CA3D00">
        <w:drawing>
          <wp:inline distT="0" distB="0" distL="0" distR="0" wp14:anchorId="1EFC1789" wp14:editId="481F9CC4">
            <wp:extent cx="5731510" cy="2923540"/>
            <wp:effectExtent l="0" t="0" r="2540" b="0"/>
            <wp:docPr id="15283593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9389" name="Picture 1" descr="A screen shot of a computer code&#10;&#10;Description automatically generated"/>
                    <pic:cNvPicPr/>
                  </pic:nvPicPr>
                  <pic:blipFill>
                    <a:blip r:embed="rId11"/>
                    <a:stretch>
                      <a:fillRect/>
                    </a:stretch>
                  </pic:blipFill>
                  <pic:spPr>
                    <a:xfrm>
                      <a:off x="0" y="0"/>
                      <a:ext cx="5731510" cy="2923540"/>
                    </a:xfrm>
                    <a:prstGeom prst="rect">
                      <a:avLst/>
                    </a:prstGeom>
                  </pic:spPr>
                </pic:pic>
              </a:graphicData>
            </a:graphic>
          </wp:inline>
        </w:drawing>
      </w:r>
    </w:p>
    <w:p w14:paraId="3B90A107" w14:textId="77777777" w:rsidR="00213862" w:rsidRDefault="00213862" w:rsidP="00213862"/>
    <w:p w14:paraId="367E4A5B" w14:textId="77777777" w:rsidR="00213862" w:rsidRDefault="00213862" w:rsidP="00213862">
      <w:r>
        <w:t>4.</w:t>
      </w:r>
    </w:p>
    <w:p w14:paraId="25F76378" w14:textId="77777777" w:rsidR="00213862" w:rsidRPr="00CA3D00" w:rsidRDefault="00213862" w:rsidP="00213862">
      <w:pPr>
        <w:rPr>
          <w:b/>
          <w:bCs/>
        </w:rPr>
      </w:pPr>
      <w:proofErr w:type="spellStart"/>
      <w:r w:rsidRPr="00CA3D00">
        <w:rPr>
          <w:b/>
          <w:bCs/>
        </w:rPr>
        <w:t>Combine_Dataset</w:t>
      </w:r>
      <w:proofErr w:type="spellEnd"/>
    </w:p>
    <w:p w14:paraId="1EAFC757" w14:textId="77777777" w:rsidR="00213862" w:rsidRPr="00CA3D00" w:rsidRDefault="00213862" w:rsidP="00213862">
      <w:pPr>
        <w:rPr>
          <w:b/>
          <w:bCs/>
        </w:rPr>
      </w:pPr>
      <w:r w:rsidRPr="00CA3D00">
        <w:rPr>
          <w:b/>
          <w:bCs/>
        </w:rPr>
        <w:t>Description:</w:t>
      </w:r>
    </w:p>
    <w:p w14:paraId="587F18CA" w14:textId="77777777" w:rsidR="00213862" w:rsidRPr="00CA3D00" w:rsidRDefault="00213862" w:rsidP="00213862">
      <w:r w:rsidRPr="00CA3D00">
        <w:lastRenderedPageBreak/>
        <w:t xml:space="preserve">The </w:t>
      </w:r>
      <w:proofErr w:type="spellStart"/>
      <w:r w:rsidRPr="00CA3D00">
        <w:t>Combine_Dataset</w:t>
      </w:r>
      <w:proofErr w:type="spellEnd"/>
      <w:r w:rsidRPr="00CA3D00">
        <w:t xml:space="preserve"> function merges multiple pandas </w:t>
      </w:r>
      <w:proofErr w:type="spellStart"/>
      <w:r w:rsidRPr="00CA3D00">
        <w:t>DataFrames</w:t>
      </w:r>
      <w:proofErr w:type="spellEnd"/>
      <w:r w:rsidRPr="00CA3D00">
        <w:t xml:space="preserve"> based on common columns using a specified join mode. This function checks for common columns between datasets and combines them using the chosen merge strategy (default is outer join).</w:t>
      </w:r>
    </w:p>
    <w:p w14:paraId="1EE6E277" w14:textId="77777777" w:rsidR="00213862" w:rsidRPr="00CA3D00" w:rsidRDefault="00213862" w:rsidP="00213862">
      <w:pPr>
        <w:rPr>
          <w:b/>
          <w:bCs/>
        </w:rPr>
      </w:pPr>
      <w:r w:rsidRPr="00CA3D00">
        <w:rPr>
          <w:b/>
          <w:bCs/>
        </w:rPr>
        <w:t>Parameters:</w:t>
      </w:r>
    </w:p>
    <w:p w14:paraId="1A8AA3FC" w14:textId="77777777" w:rsidR="00213862" w:rsidRPr="00CA3D00" w:rsidRDefault="00213862" w:rsidP="00213862">
      <w:pPr>
        <w:numPr>
          <w:ilvl w:val="0"/>
          <w:numId w:val="14"/>
        </w:numPr>
        <w:spacing w:line="278" w:lineRule="auto"/>
      </w:pPr>
      <w:r w:rsidRPr="00CA3D00">
        <w:t xml:space="preserve">datasets (list of </w:t>
      </w:r>
      <w:proofErr w:type="spellStart"/>
      <w:proofErr w:type="gramStart"/>
      <w:r w:rsidRPr="00CA3D00">
        <w:t>pandas.DataFrame</w:t>
      </w:r>
      <w:proofErr w:type="spellEnd"/>
      <w:proofErr w:type="gramEnd"/>
      <w:r w:rsidRPr="00CA3D00">
        <w:t xml:space="preserve">): A list of </w:t>
      </w:r>
      <w:proofErr w:type="spellStart"/>
      <w:r w:rsidRPr="00CA3D00">
        <w:t>DataFrames</w:t>
      </w:r>
      <w:proofErr w:type="spellEnd"/>
      <w:r w:rsidRPr="00CA3D00">
        <w:t xml:space="preserve"> to be combined.</w:t>
      </w:r>
    </w:p>
    <w:p w14:paraId="53C1A93A" w14:textId="77777777" w:rsidR="00213862" w:rsidRPr="00CA3D00" w:rsidRDefault="00213862" w:rsidP="00213862">
      <w:pPr>
        <w:numPr>
          <w:ilvl w:val="0"/>
          <w:numId w:val="14"/>
        </w:numPr>
        <w:spacing w:line="278" w:lineRule="auto"/>
      </w:pPr>
      <w:r w:rsidRPr="00CA3D00">
        <w:t>mode (string, optional): The type of join operation to use. Options are:</w:t>
      </w:r>
    </w:p>
    <w:p w14:paraId="4785F621" w14:textId="77777777" w:rsidR="00213862" w:rsidRPr="00CA3D00" w:rsidRDefault="00213862" w:rsidP="00213862">
      <w:pPr>
        <w:numPr>
          <w:ilvl w:val="1"/>
          <w:numId w:val="14"/>
        </w:numPr>
        <w:spacing w:line="278" w:lineRule="auto"/>
      </w:pPr>
      <w:r w:rsidRPr="00CA3D00">
        <w:t>'inner': Returns rows that have matching values in both datasets.</w:t>
      </w:r>
    </w:p>
    <w:p w14:paraId="79402494" w14:textId="77777777" w:rsidR="00213862" w:rsidRPr="00CA3D00" w:rsidRDefault="00213862" w:rsidP="00213862">
      <w:pPr>
        <w:numPr>
          <w:ilvl w:val="1"/>
          <w:numId w:val="14"/>
        </w:numPr>
        <w:spacing w:line="278" w:lineRule="auto"/>
      </w:pPr>
      <w:r w:rsidRPr="00CA3D00">
        <w:t xml:space="preserve">'outer': Returns all rows, combining where possible and filling with </w:t>
      </w:r>
      <w:proofErr w:type="spellStart"/>
      <w:r w:rsidRPr="00CA3D00">
        <w:t>NaN</w:t>
      </w:r>
      <w:proofErr w:type="spellEnd"/>
      <w:r w:rsidRPr="00CA3D00">
        <w:t xml:space="preserve"> where no match is found (default).</w:t>
      </w:r>
    </w:p>
    <w:p w14:paraId="2CC844BE" w14:textId="77777777" w:rsidR="00213862" w:rsidRPr="00CA3D00" w:rsidRDefault="00213862" w:rsidP="00213862">
      <w:pPr>
        <w:numPr>
          <w:ilvl w:val="1"/>
          <w:numId w:val="14"/>
        </w:numPr>
        <w:spacing w:line="278" w:lineRule="auto"/>
      </w:pPr>
      <w:r w:rsidRPr="00CA3D00">
        <w:t>'left': Returns all rows from the left dataset and matching rows from the right.</w:t>
      </w:r>
    </w:p>
    <w:p w14:paraId="1A01F3FC" w14:textId="77777777" w:rsidR="00213862" w:rsidRPr="00CA3D00" w:rsidRDefault="00213862" w:rsidP="00213862">
      <w:pPr>
        <w:numPr>
          <w:ilvl w:val="1"/>
          <w:numId w:val="14"/>
        </w:numPr>
        <w:spacing w:line="278" w:lineRule="auto"/>
      </w:pPr>
      <w:r w:rsidRPr="00CA3D00">
        <w:t>'right': Returns all rows from the right dataset and matching rows from the left.</w:t>
      </w:r>
    </w:p>
    <w:p w14:paraId="57F9BE8C" w14:textId="77777777" w:rsidR="00213862" w:rsidRPr="00CA3D00" w:rsidRDefault="00213862" w:rsidP="00213862">
      <w:pPr>
        <w:rPr>
          <w:b/>
          <w:bCs/>
        </w:rPr>
      </w:pPr>
      <w:r w:rsidRPr="00CA3D00">
        <w:rPr>
          <w:b/>
          <w:bCs/>
        </w:rPr>
        <w:t>Returns:</w:t>
      </w:r>
    </w:p>
    <w:p w14:paraId="230FDCF3" w14:textId="77777777" w:rsidR="00213862" w:rsidRPr="00CA3D00" w:rsidRDefault="00213862" w:rsidP="00213862">
      <w:pPr>
        <w:numPr>
          <w:ilvl w:val="0"/>
          <w:numId w:val="15"/>
        </w:numPr>
        <w:spacing w:line="278" w:lineRule="auto"/>
      </w:pPr>
      <w:proofErr w:type="spellStart"/>
      <w:proofErr w:type="gramStart"/>
      <w:r w:rsidRPr="00CA3D00">
        <w:t>pandas.DataFrame</w:t>
      </w:r>
      <w:proofErr w:type="spellEnd"/>
      <w:proofErr w:type="gramEnd"/>
      <w:r w:rsidRPr="00CA3D00">
        <w:t xml:space="preserve">: The combined </w:t>
      </w:r>
      <w:proofErr w:type="spellStart"/>
      <w:r w:rsidRPr="00CA3D00">
        <w:t>DataFrame</w:t>
      </w:r>
      <w:proofErr w:type="spellEnd"/>
      <w:r w:rsidRPr="00CA3D00">
        <w:t xml:space="preserve"> based on the common columns and the specified join mode.</w:t>
      </w:r>
    </w:p>
    <w:p w14:paraId="329C12D2" w14:textId="77777777" w:rsidR="00213862" w:rsidRDefault="00213862" w:rsidP="00213862">
      <w:r w:rsidRPr="00CA3D00">
        <w:drawing>
          <wp:inline distT="0" distB="0" distL="0" distR="0" wp14:anchorId="7FCDD54E" wp14:editId="167D03D4">
            <wp:extent cx="5731510" cy="2277110"/>
            <wp:effectExtent l="0" t="0" r="2540" b="8890"/>
            <wp:docPr id="1261944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44619" name="Picture 1" descr="A screenshot of a computer&#10;&#10;Description automatically generated"/>
                    <pic:cNvPicPr/>
                  </pic:nvPicPr>
                  <pic:blipFill>
                    <a:blip r:embed="rId12"/>
                    <a:stretch>
                      <a:fillRect/>
                    </a:stretch>
                  </pic:blipFill>
                  <pic:spPr>
                    <a:xfrm>
                      <a:off x="0" y="0"/>
                      <a:ext cx="5731510" cy="2277110"/>
                    </a:xfrm>
                    <a:prstGeom prst="rect">
                      <a:avLst/>
                    </a:prstGeom>
                  </pic:spPr>
                </pic:pic>
              </a:graphicData>
            </a:graphic>
          </wp:inline>
        </w:drawing>
      </w:r>
    </w:p>
    <w:p w14:paraId="288AD323" w14:textId="77777777" w:rsidR="00213862" w:rsidRPr="00CA3D00" w:rsidRDefault="00213862" w:rsidP="00213862">
      <w:pPr>
        <w:rPr>
          <w:b/>
          <w:bCs/>
        </w:rPr>
      </w:pPr>
      <w:r w:rsidRPr="00CA3D00">
        <w:rPr>
          <w:b/>
          <w:bCs/>
        </w:rPr>
        <w:t>Edge Cases:</w:t>
      </w:r>
    </w:p>
    <w:p w14:paraId="70D2BF2D" w14:textId="77777777" w:rsidR="00213862" w:rsidRPr="00CA3D00" w:rsidRDefault="00213862" w:rsidP="00213862">
      <w:pPr>
        <w:numPr>
          <w:ilvl w:val="0"/>
          <w:numId w:val="16"/>
        </w:numPr>
        <w:spacing w:line="278" w:lineRule="auto"/>
      </w:pPr>
      <w:r w:rsidRPr="00CA3D00">
        <w:t xml:space="preserve">If no datasets are provided, a </w:t>
      </w:r>
      <w:proofErr w:type="spellStart"/>
      <w:r w:rsidRPr="00CA3D00">
        <w:t>ValueError</w:t>
      </w:r>
      <w:proofErr w:type="spellEnd"/>
      <w:r w:rsidRPr="00CA3D00">
        <w:t xml:space="preserve"> is raised.</w:t>
      </w:r>
    </w:p>
    <w:p w14:paraId="5FFD1CE7" w14:textId="77777777" w:rsidR="00213862" w:rsidRPr="00CA3D00" w:rsidRDefault="00213862" w:rsidP="00213862">
      <w:pPr>
        <w:numPr>
          <w:ilvl w:val="0"/>
          <w:numId w:val="16"/>
        </w:numPr>
        <w:spacing w:line="278" w:lineRule="auto"/>
      </w:pPr>
      <w:r w:rsidRPr="00CA3D00">
        <w:t xml:space="preserve">If there are no common columns between the datasets, a </w:t>
      </w:r>
      <w:proofErr w:type="spellStart"/>
      <w:r w:rsidRPr="00CA3D00">
        <w:t>ValueError</w:t>
      </w:r>
      <w:proofErr w:type="spellEnd"/>
      <w:r w:rsidRPr="00CA3D00">
        <w:t xml:space="preserve"> is raised, alerting the user to provide datasets with common columns.</w:t>
      </w:r>
    </w:p>
    <w:p w14:paraId="0C4AB7FE" w14:textId="77777777" w:rsidR="00213862" w:rsidRDefault="00213862" w:rsidP="00213862"/>
    <w:p w14:paraId="2981383B" w14:textId="77777777" w:rsidR="00213862" w:rsidRDefault="00213862" w:rsidP="00213862"/>
    <w:p w14:paraId="5D5708AC" w14:textId="77777777" w:rsidR="00213862" w:rsidRDefault="00213862" w:rsidP="00213862">
      <w:r>
        <w:t>5.</w:t>
      </w:r>
    </w:p>
    <w:p w14:paraId="6EF49522" w14:textId="77777777" w:rsidR="00213862" w:rsidRPr="00EB1F13" w:rsidRDefault="00213862" w:rsidP="00213862">
      <w:pPr>
        <w:rPr>
          <w:b/>
          <w:bCs/>
        </w:rPr>
      </w:pPr>
      <w:proofErr w:type="spellStart"/>
      <w:r w:rsidRPr="00EB1F13">
        <w:rPr>
          <w:b/>
          <w:bCs/>
        </w:rPr>
        <w:t>Scale_data</w:t>
      </w:r>
      <w:proofErr w:type="spellEnd"/>
    </w:p>
    <w:p w14:paraId="380A33B6" w14:textId="77777777" w:rsidR="00213862" w:rsidRPr="00EB1F13" w:rsidRDefault="00213862" w:rsidP="00213862">
      <w:pPr>
        <w:rPr>
          <w:b/>
          <w:bCs/>
        </w:rPr>
      </w:pPr>
      <w:r w:rsidRPr="00EB1F13">
        <w:rPr>
          <w:b/>
          <w:bCs/>
        </w:rPr>
        <w:t>Description:</w:t>
      </w:r>
    </w:p>
    <w:p w14:paraId="7A6E986B" w14:textId="77777777" w:rsidR="00213862" w:rsidRPr="00EB1F13" w:rsidRDefault="00213862" w:rsidP="00213862">
      <w:r w:rsidRPr="00EB1F13">
        <w:t xml:space="preserve">The </w:t>
      </w:r>
      <w:proofErr w:type="spellStart"/>
      <w:r w:rsidRPr="00EB1F13">
        <w:t>Scale_data</w:t>
      </w:r>
      <w:proofErr w:type="spellEnd"/>
      <w:r w:rsidRPr="00EB1F13">
        <w:t xml:space="preserve"> function scales the specified columns in a </w:t>
      </w:r>
      <w:proofErr w:type="gramStart"/>
      <w:r w:rsidRPr="00EB1F13">
        <w:t xml:space="preserve">pandas </w:t>
      </w:r>
      <w:proofErr w:type="spellStart"/>
      <w:r w:rsidRPr="00EB1F13">
        <w:t>DataFrame</w:t>
      </w:r>
      <w:proofErr w:type="spellEnd"/>
      <w:proofErr w:type="gramEnd"/>
      <w:r w:rsidRPr="00EB1F13">
        <w:t xml:space="preserve"> using various scaling methods. It creates a scaled version of the </w:t>
      </w:r>
      <w:proofErr w:type="spellStart"/>
      <w:r w:rsidRPr="00EB1F13">
        <w:t>DataFrame</w:t>
      </w:r>
      <w:proofErr w:type="spellEnd"/>
      <w:r w:rsidRPr="00EB1F13">
        <w:t xml:space="preserve"> without modifying the original one.</w:t>
      </w:r>
    </w:p>
    <w:p w14:paraId="7FDA2FC3" w14:textId="77777777" w:rsidR="00213862" w:rsidRPr="00EB1F13" w:rsidRDefault="00213862" w:rsidP="00213862">
      <w:pPr>
        <w:rPr>
          <w:b/>
          <w:bCs/>
        </w:rPr>
      </w:pPr>
      <w:r w:rsidRPr="00EB1F13">
        <w:rPr>
          <w:b/>
          <w:bCs/>
        </w:rPr>
        <w:t>Parameters:</w:t>
      </w:r>
    </w:p>
    <w:p w14:paraId="70674572" w14:textId="77777777" w:rsidR="00213862" w:rsidRPr="00EB1F13" w:rsidRDefault="00213862" w:rsidP="00213862">
      <w:pPr>
        <w:numPr>
          <w:ilvl w:val="0"/>
          <w:numId w:val="17"/>
        </w:numPr>
        <w:spacing w:line="278" w:lineRule="auto"/>
      </w:pPr>
      <w:proofErr w:type="spellStart"/>
      <w:r w:rsidRPr="00EB1F13">
        <w:lastRenderedPageBreak/>
        <w:t>dataframe</w:t>
      </w:r>
      <w:proofErr w:type="spellEnd"/>
      <w:r w:rsidRPr="00EB1F13">
        <w:t xml:space="preserve"> (</w:t>
      </w:r>
      <w:proofErr w:type="spellStart"/>
      <w:proofErr w:type="gramStart"/>
      <w:r w:rsidRPr="00EB1F13">
        <w:t>pandas.DataFrame</w:t>
      </w:r>
      <w:proofErr w:type="spellEnd"/>
      <w:proofErr w:type="gramEnd"/>
      <w:r w:rsidRPr="00EB1F13">
        <w:t xml:space="preserve">): The input </w:t>
      </w:r>
      <w:proofErr w:type="spellStart"/>
      <w:r w:rsidRPr="00EB1F13">
        <w:t>DataFrame</w:t>
      </w:r>
      <w:proofErr w:type="spellEnd"/>
      <w:r w:rsidRPr="00EB1F13">
        <w:t xml:space="preserve"> to scale.</w:t>
      </w:r>
    </w:p>
    <w:p w14:paraId="44E01F20" w14:textId="77777777" w:rsidR="00213862" w:rsidRPr="00EB1F13" w:rsidRDefault="00213862" w:rsidP="00213862">
      <w:pPr>
        <w:numPr>
          <w:ilvl w:val="0"/>
          <w:numId w:val="17"/>
        </w:numPr>
        <w:spacing w:line="278" w:lineRule="auto"/>
      </w:pPr>
      <w:r w:rsidRPr="00EB1F13">
        <w:t>columns (list): The list of columns to be scaled.</w:t>
      </w:r>
    </w:p>
    <w:p w14:paraId="6516DA13" w14:textId="77777777" w:rsidR="00213862" w:rsidRPr="00EB1F13" w:rsidRDefault="00213862" w:rsidP="00213862">
      <w:pPr>
        <w:numPr>
          <w:ilvl w:val="0"/>
          <w:numId w:val="17"/>
        </w:numPr>
        <w:spacing w:line="278" w:lineRule="auto"/>
      </w:pPr>
      <w:r w:rsidRPr="00EB1F13">
        <w:t>method (string, optional): The scaling method to use. The available options are:</w:t>
      </w:r>
    </w:p>
    <w:p w14:paraId="38B907BC" w14:textId="77777777" w:rsidR="00213862" w:rsidRPr="00EB1F13" w:rsidRDefault="00213862" w:rsidP="00213862">
      <w:pPr>
        <w:numPr>
          <w:ilvl w:val="1"/>
          <w:numId w:val="17"/>
        </w:numPr>
        <w:spacing w:line="278" w:lineRule="auto"/>
      </w:pPr>
      <w:r w:rsidRPr="00EB1F13">
        <w:t>'minmax': Scales the data to a range between 0 and 1 (default).</w:t>
      </w:r>
    </w:p>
    <w:p w14:paraId="2D6A824D" w14:textId="77777777" w:rsidR="00213862" w:rsidRPr="00EB1F13" w:rsidRDefault="00213862" w:rsidP="00213862">
      <w:pPr>
        <w:numPr>
          <w:ilvl w:val="1"/>
          <w:numId w:val="17"/>
        </w:numPr>
        <w:spacing w:line="278" w:lineRule="auto"/>
      </w:pPr>
      <w:r w:rsidRPr="00EB1F13">
        <w:t>'</w:t>
      </w:r>
      <w:proofErr w:type="spellStart"/>
      <w:r w:rsidRPr="00EB1F13">
        <w:t>zscore</w:t>
      </w:r>
      <w:proofErr w:type="spellEnd"/>
      <w:r w:rsidRPr="00EB1F13">
        <w:t>': Standardizes the data by subtracting the mean and dividing by the standard deviation (Z-score normalization).</w:t>
      </w:r>
    </w:p>
    <w:p w14:paraId="6A1596FE" w14:textId="77777777" w:rsidR="00213862" w:rsidRPr="00EB1F13" w:rsidRDefault="00213862" w:rsidP="00213862">
      <w:pPr>
        <w:numPr>
          <w:ilvl w:val="1"/>
          <w:numId w:val="17"/>
        </w:numPr>
        <w:spacing w:line="278" w:lineRule="auto"/>
      </w:pPr>
      <w:r w:rsidRPr="00EB1F13">
        <w:t>'</w:t>
      </w:r>
      <w:proofErr w:type="spellStart"/>
      <w:r w:rsidRPr="00EB1F13">
        <w:t>powertransformer</w:t>
      </w:r>
      <w:proofErr w:type="spellEnd"/>
      <w:r w:rsidRPr="00EB1F13">
        <w:t>': Applies a power transformation to make the data more Gaussian-like.</w:t>
      </w:r>
    </w:p>
    <w:p w14:paraId="594E7200" w14:textId="77777777" w:rsidR="00213862" w:rsidRPr="00EB1F13" w:rsidRDefault="00213862" w:rsidP="00213862">
      <w:pPr>
        <w:numPr>
          <w:ilvl w:val="1"/>
          <w:numId w:val="17"/>
        </w:numPr>
        <w:spacing w:line="278" w:lineRule="auto"/>
      </w:pPr>
      <w:r w:rsidRPr="00EB1F13">
        <w:t>'</w:t>
      </w:r>
      <w:proofErr w:type="spellStart"/>
      <w:r w:rsidRPr="00EB1F13">
        <w:t>absscalar</w:t>
      </w:r>
      <w:proofErr w:type="spellEnd"/>
      <w:r w:rsidRPr="00EB1F13">
        <w:t>': Scales the data based on the absolute maximum value.</w:t>
      </w:r>
    </w:p>
    <w:p w14:paraId="31786123" w14:textId="77777777" w:rsidR="00213862" w:rsidRPr="00EB1F13" w:rsidRDefault="00213862" w:rsidP="00213862">
      <w:pPr>
        <w:numPr>
          <w:ilvl w:val="1"/>
          <w:numId w:val="17"/>
        </w:numPr>
        <w:spacing w:line="278" w:lineRule="auto"/>
      </w:pPr>
      <w:r w:rsidRPr="00EB1F13">
        <w:t>'</w:t>
      </w:r>
      <w:proofErr w:type="spellStart"/>
      <w:r w:rsidRPr="00EB1F13">
        <w:t>robustscalar</w:t>
      </w:r>
      <w:proofErr w:type="spellEnd"/>
      <w:r w:rsidRPr="00EB1F13">
        <w:t>': Scales the data by removing the median and scaling according to the interquartile range (IQR).</w:t>
      </w:r>
    </w:p>
    <w:p w14:paraId="72334E35" w14:textId="77777777" w:rsidR="00213862" w:rsidRPr="00EB1F13" w:rsidRDefault="00213862" w:rsidP="00213862">
      <w:pPr>
        <w:numPr>
          <w:ilvl w:val="1"/>
          <w:numId w:val="17"/>
        </w:numPr>
        <w:spacing w:line="278" w:lineRule="auto"/>
      </w:pPr>
      <w:r w:rsidRPr="00EB1F13">
        <w:t>'normalizer': Scales individual samples to unit norm.</w:t>
      </w:r>
    </w:p>
    <w:p w14:paraId="354C46EF" w14:textId="77777777" w:rsidR="00213862" w:rsidRPr="00EB1F13" w:rsidRDefault="00213862" w:rsidP="00213862">
      <w:pPr>
        <w:numPr>
          <w:ilvl w:val="1"/>
          <w:numId w:val="17"/>
        </w:numPr>
        <w:spacing w:line="278" w:lineRule="auto"/>
      </w:pPr>
      <w:r w:rsidRPr="00EB1F13">
        <w:t>'quantile': Transforms the data to follow a uniform or normal distribution.</w:t>
      </w:r>
    </w:p>
    <w:p w14:paraId="4A4A0615" w14:textId="77777777" w:rsidR="00213862" w:rsidRPr="00EB1F13" w:rsidRDefault="00213862" w:rsidP="00213862">
      <w:pPr>
        <w:rPr>
          <w:b/>
          <w:bCs/>
        </w:rPr>
      </w:pPr>
      <w:r w:rsidRPr="00EB1F13">
        <w:rPr>
          <w:b/>
          <w:bCs/>
        </w:rPr>
        <w:t>Returns:</w:t>
      </w:r>
    </w:p>
    <w:p w14:paraId="14D82381" w14:textId="77777777" w:rsidR="00213862" w:rsidRPr="00EB1F13" w:rsidRDefault="00213862" w:rsidP="00213862">
      <w:pPr>
        <w:numPr>
          <w:ilvl w:val="0"/>
          <w:numId w:val="18"/>
        </w:numPr>
        <w:spacing w:line="278" w:lineRule="auto"/>
      </w:pPr>
      <w:proofErr w:type="spellStart"/>
      <w:proofErr w:type="gramStart"/>
      <w:r w:rsidRPr="00EB1F13">
        <w:t>pandas.DataFrame</w:t>
      </w:r>
      <w:proofErr w:type="spellEnd"/>
      <w:proofErr w:type="gramEnd"/>
      <w:r w:rsidRPr="00EB1F13">
        <w:t xml:space="preserve">: A new </w:t>
      </w:r>
      <w:proofErr w:type="spellStart"/>
      <w:r w:rsidRPr="00EB1F13">
        <w:t>DataFrame</w:t>
      </w:r>
      <w:proofErr w:type="spellEnd"/>
      <w:r w:rsidRPr="00EB1F13">
        <w:t xml:space="preserve"> with the specified columns scaled using the selected method.</w:t>
      </w:r>
    </w:p>
    <w:p w14:paraId="42D6D777" w14:textId="77777777" w:rsidR="00213862" w:rsidRDefault="00213862" w:rsidP="00213862">
      <w:r w:rsidRPr="00EB1F13">
        <w:drawing>
          <wp:inline distT="0" distB="0" distL="0" distR="0" wp14:anchorId="5508A478" wp14:editId="080037D5">
            <wp:extent cx="5731510" cy="2896870"/>
            <wp:effectExtent l="0" t="0" r="2540" b="0"/>
            <wp:docPr id="1684423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3693" name="Picture 1" descr="A screen shot of a computer&#10;&#10;Description automatically generated"/>
                    <pic:cNvPicPr/>
                  </pic:nvPicPr>
                  <pic:blipFill>
                    <a:blip r:embed="rId13"/>
                    <a:stretch>
                      <a:fillRect/>
                    </a:stretch>
                  </pic:blipFill>
                  <pic:spPr>
                    <a:xfrm>
                      <a:off x="0" y="0"/>
                      <a:ext cx="5731510" cy="2896870"/>
                    </a:xfrm>
                    <a:prstGeom prst="rect">
                      <a:avLst/>
                    </a:prstGeom>
                  </pic:spPr>
                </pic:pic>
              </a:graphicData>
            </a:graphic>
          </wp:inline>
        </w:drawing>
      </w:r>
    </w:p>
    <w:p w14:paraId="4714D4A2" w14:textId="77777777" w:rsidR="00213862" w:rsidRPr="00EB1F13" w:rsidRDefault="00213862" w:rsidP="00213862">
      <w:pPr>
        <w:rPr>
          <w:b/>
          <w:bCs/>
        </w:rPr>
      </w:pPr>
      <w:r w:rsidRPr="00EB1F13">
        <w:rPr>
          <w:b/>
          <w:bCs/>
        </w:rPr>
        <w:t>Edge Cases:</w:t>
      </w:r>
    </w:p>
    <w:p w14:paraId="052E33FB" w14:textId="77777777" w:rsidR="00213862" w:rsidRPr="00EB1F13" w:rsidRDefault="00213862" w:rsidP="00213862">
      <w:pPr>
        <w:numPr>
          <w:ilvl w:val="0"/>
          <w:numId w:val="19"/>
        </w:numPr>
        <w:spacing w:line="278" w:lineRule="auto"/>
      </w:pPr>
      <w:r w:rsidRPr="00EB1F13">
        <w:t xml:space="preserve">If any column specified in columns is not found in the </w:t>
      </w:r>
      <w:proofErr w:type="spellStart"/>
      <w:r w:rsidRPr="00EB1F13">
        <w:t>DataFrame</w:t>
      </w:r>
      <w:proofErr w:type="spellEnd"/>
      <w:r w:rsidRPr="00EB1F13">
        <w:t xml:space="preserve">, a </w:t>
      </w:r>
      <w:proofErr w:type="spellStart"/>
      <w:r w:rsidRPr="00EB1F13">
        <w:t>ValueError</w:t>
      </w:r>
      <w:proofErr w:type="spellEnd"/>
      <w:r w:rsidRPr="00EB1F13">
        <w:t xml:space="preserve"> is raised with the missing column names.</w:t>
      </w:r>
    </w:p>
    <w:p w14:paraId="588CD197" w14:textId="77777777" w:rsidR="00213862" w:rsidRPr="00EB1F13" w:rsidRDefault="00213862" w:rsidP="00213862">
      <w:pPr>
        <w:numPr>
          <w:ilvl w:val="0"/>
          <w:numId w:val="19"/>
        </w:numPr>
        <w:spacing w:line="278" w:lineRule="auto"/>
      </w:pPr>
      <w:r w:rsidRPr="00EB1F13">
        <w:t xml:space="preserve">If an invalid scaling method is provided, a </w:t>
      </w:r>
      <w:proofErr w:type="spellStart"/>
      <w:r w:rsidRPr="00EB1F13">
        <w:t>ValueError</w:t>
      </w:r>
      <w:proofErr w:type="spellEnd"/>
      <w:r w:rsidRPr="00EB1F13">
        <w:t xml:space="preserve"> is raised, prompting the user to enter one of the supported methods.</w:t>
      </w:r>
    </w:p>
    <w:p w14:paraId="2D516A8B" w14:textId="77777777" w:rsidR="00213862" w:rsidRPr="00EB1F13" w:rsidRDefault="00213862" w:rsidP="00213862">
      <w:pPr>
        <w:rPr>
          <w:b/>
          <w:bCs/>
        </w:rPr>
      </w:pPr>
      <w:r w:rsidRPr="00EB1F13">
        <w:rPr>
          <w:b/>
          <w:bCs/>
        </w:rPr>
        <w:t>Notes:</w:t>
      </w:r>
    </w:p>
    <w:p w14:paraId="2771246C" w14:textId="77777777" w:rsidR="00213862" w:rsidRDefault="00213862" w:rsidP="00213862">
      <w:pPr>
        <w:numPr>
          <w:ilvl w:val="0"/>
          <w:numId w:val="20"/>
        </w:numPr>
        <w:spacing w:line="278" w:lineRule="auto"/>
      </w:pPr>
      <w:r w:rsidRPr="00EB1F13">
        <w:t xml:space="preserve">The function uses </w:t>
      </w:r>
      <w:proofErr w:type="spellStart"/>
      <w:r w:rsidRPr="00EB1F13">
        <w:t>sklearn’s</w:t>
      </w:r>
      <w:proofErr w:type="spellEnd"/>
      <w:r w:rsidRPr="00EB1F13">
        <w:t xml:space="preserve"> scalers for different scaling techniques.</w:t>
      </w:r>
    </w:p>
    <w:p w14:paraId="3A8F197A" w14:textId="77777777" w:rsidR="00213862" w:rsidRDefault="00213862" w:rsidP="00213862"/>
    <w:p w14:paraId="1ED139C9" w14:textId="77777777" w:rsidR="00213862" w:rsidRDefault="00213862" w:rsidP="00213862"/>
    <w:p w14:paraId="5BA28D0A" w14:textId="77777777" w:rsidR="00213862" w:rsidRDefault="00213862" w:rsidP="00213862">
      <w:r>
        <w:t>6.</w:t>
      </w:r>
    </w:p>
    <w:p w14:paraId="06099B3E" w14:textId="77777777" w:rsidR="00213862" w:rsidRPr="00214A0C" w:rsidRDefault="00213862" w:rsidP="00213862">
      <w:pPr>
        <w:rPr>
          <w:b/>
          <w:bCs/>
        </w:rPr>
      </w:pPr>
      <w:proofErr w:type="spellStart"/>
      <w:r w:rsidRPr="00214A0C">
        <w:rPr>
          <w:b/>
          <w:bCs/>
        </w:rPr>
        <w:t>PCA_Reduction</w:t>
      </w:r>
      <w:proofErr w:type="spellEnd"/>
    </w:p>
    <w:p w14:paraId="39954E80" w14:textId="77777777" w:rsidR="00213862" w:rsidRPr="00214A0C" w:rsidRDefault="00213862" w:rsidP="00213862">
      <w:pPr>
        <w:rPr>
          <w:b/>
          <w:bCs/>
        </w:rPr>
      </w:pPr>
      <w:r w:rsidRPr="00214A0C">
        <w:rPr>
          <w:b/>
          <w:bCs/>
        </w:rPr>
        <w:t>Description:</w:t>
      </w:r>
    </w:p>
    <w:p w14:paraId="2FF14816" w14:textId="77777777" w:rsidR="00213862" w:rsidRPr="00214A0C" w:rsidRDefault="00213862" w:rsidP="00213862">
      <w:r w:rsidRPr="00214A0C">
        <w:t xml:space="preserve">The </w:t>
      </w:r>
      <w:proofErr w:type="spellStart"/>
      <w:r w:rsidRPr="00214A0C">
        <w:t>PCA_Reduction</w:t>
      </w:r>
      <w:proofErr w:type="spellEnd"/>
      <w:r w:rsidRPr="00214A0C">
        <w:t xml:space="preserve"> function performs Principal Component Analysis (PCA) on a numerical dataset to reduce its dimensionality. It checks for non-numerical values and </w:t>
      </w:r>
      <w:proofErr w:type="spellStart"/>
      <w:r w:rsidRPr="00214A0C">
        <w:t>NaN</w:t>
      </w:r>
      <w:proofErr w:type="spellEnd"/>
      <w:r w:rsidRPr="00214A0C">
        <w:t xml:space="preserve"> values before applying PCA. The resulting components are returned in a new </w:t>
      </w:r>
      <w:proofErr w:type="spellStart"/>
      <w:r w:rsidRPr="00214A0C">
        <w:t>DataFrame</w:t>
      </w:r>
      <w:proofErr w:type="spellEnd"/>
      <w:r w:rsidRPr="00214A0C">
        <w:t>, with the number of components specified by the user.</w:t>
      </w:r>
    </w:p>
    <w:p w14:paraId="566747B0" w14:textId="77777777" w:rsidR="00213862" w:rsidRPr="00214A0C" w:rsidRDefault="00213862" w:rsidP="00213862">
      <w:pPr>
        <w:rPr>
          <w:b/>
          <w:bCs/>
        </w:rPr>
      </w:pPr>
      <w:r w:rsidRPr="00214A0C">
        <w:rPr>
          <w:b/>
          <w:bCs/>
        </w:rPr>
        <w:t>Parameters:</w:t>
      </w:r>
    </w:p>
    <w:p w14:paraId="533600A8" w14:textId="77777777" w:rsidR="00213862" w:rsidRPr="00214A0C" w:rsidRDefault="00213862" w:rsidP="00213862">
      <w:pPr>
        <w:numPr>
          <w:ilvl w:val="0"/>
          <w:numId w:val="21"/>
        </w:numPr>
        <w:spacing w:line="278" w:lineRule="auto"/>
      </w:pPr>
      <w:r w:rsidRPr="00214A0C">
        <w:t>data (</w:t>
      </w:r>
      <w:proofErr w:type="spellStart"/>
      <w:proofErr w:type="gramStart"/>
      <w:r w:rsidRPr="00214A0C">
        <w:t>pandas.DataFrame</w:t>
      </w:r>
      <w:proofErr w:type="spellEnd"/>
      <w:proofErr w:type="gramEnd"/>
      <w:r w:rsidRPr="00214A0C">
        <w:t xml:space="preserve">): The input </w:t>
      </w:r>
      <w:proofErr w:type="spellStart"/>
      <w:r w:rsidRPr="00214A0C">
        <w:t>DataFrame</w:t>
      </w:r>
      <w:proofErr w:type="spellEnd"/>
      <w:r w:rsidRPr="00214A0C">
        <w:t xml:space="preserve"> containing numerical features.</w:t>
      </w:r>
    </w:p>
    <w:p w14:paraId="59C3FF14" w14:textId="77777777" w:rsidR="00213862" w:rsidRPr="00214A0C" w:rsidRDefault="00213862" w:rsidP="00213862">
      <w:pPr>
        <w:numPr>
          <w:ilvl w:val="0"/>
          <w:numId w:val="21"/>
        </w:numPr>
        <w:spacing w:line="278" w:lineRule="auto"/>
      </w:pPr>
      <w:proofErr w:type="spellStart"/>
      <w:r w:rsidRPr="00214A0C">
        <w:t>components_num</w:t>
      </w:r>
      <w:proofErr w:type="spellEnd"/>
      <w:r w:rsidRPr="00214A0C">
        <w:t xml:space="preserve"> (int): The number of principal components to retain.</w:t>
      </w:r>
    </w:p>
    <w:p w14:paraId="4F1D7822" w14:textId="77777777" w:rsidR="00213862" w:rsidRPr="00214A0C" w:rsidRDefault="00213862" w:rsidP="00213862">
      <w:pPr>
        <w:rPr>
          <w:b/>
          <w:bCs/>
        </w:rPr>
      </w:pPr>
      <w:r w:rsidRPr="00214A0C">
        <w:rPr>
          <w:b/>
          <w:bCs/>
        </w:rPr>
        <w:t>Returns:</w:t>
      </w:r>
    </w:p>
    <w:p w14:paraId="38969056" w14:textId="77777777" w:rsidR="00213862" w:rsidRPr="00214A0C" w:rsidRDefault="00213862" w:rsidP="00213862">
      <w:pPr>
        <w:numPr>
          <w:ilvl w:val="0"/>
          <w:numId w:val="22"/>
        </w:numPr>
        <w:spacing w:line="278" w:lineRule="auto"/>
      </w:pPr>
      <w:proofErr w:type="spellStart"/>
      <w:proofErr w:type="gramStart"/>
      <w:r w:rsidRPr="00214A0C">
        <w:t>pandas.DataFrame</w:t>
      </w:r>
      <w:proofErr w:type="spellEnd"/>
      <w:proofErr w:type="gramEnd"/>
      <w:r w:rsidRPr="00214A0C">
        <w:t xml:space="preserve">: A new </w:t>
      </w:r>
      <w:proofErr w:type="spellStart"/>
      <w:r w:rsidRPr="00214A0C">
        <w:t>DataFrame</w:t>
      </w:r>
      <w:proofErr w:type="spellEnd"/>
      <w:r w:rsidRPr="00214A0C">
        <w:t xml:space="preserve"> containing the principal components (PC1, PC2, …).</w:t>
      </w:r>
    </w:p>
    <w:p w14:paraId="032C00DF" w14:textId="77777777" w:rsidR="00213862" w:rsidRPr="00214A0C" w:rsidRDefault="00213862" w:rsidP="00213862">
      <w:pPr>
        <w:numPr>
          <w:ilvl w:val="0"/>
          <w:numId w:val="22"/>
        </w:numPr>
        <w:spacing w:line="278" w:lineRule="auto"/>
      </w:pPr>
      <w:r w:rsidRPr="00214A0C">
        <w:t>None: Returned in case of an error, such as non-numerical or missing values in the data.</w:t>
      </w:r>
    </w:p>
    <w:p w14:paraId="4A2A2561" w14:textId="77777777" w:rsidR="00213862" w:rsidRDefault="00213862" w:rsidP="00213862">
      <w:r w:rsidRPr="00214A0C">
        <w:drawing>
          <wp:inline distT="0" distB="0" distL="0" distR="0" wp14:anchorId="0D830E31" wp14:editId="77C431D5">
            <wp:extent cx="5731510" cy="2579370"/>
            <wp:effectExtent l="0" t="0" r="2540" b="0"/>
            <wp:docPr id="12342209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0985" name="Picture 1" descr="A screen shot of a computer code&#10;&#10;Description automatically generated"/>
                    <pic:cNvPicPr/>
                  </pic:nvPicPr>
                  <pic:blipFill>
                    <a:blip r:embed="rId14"/>
                    <a:stretch>
                      <a:fillRect/>
                    </a:stretch>
                  </pic:blipFill>
                  <pic:spPr>
                    <a:xfrm>
                      <a:off x="0" y="0"/>
                      <a:ext cx="5731510" cy="2579370"/>
                    </a:xfrm>
                    <a:prstGeom prst="rect">
                      <a:avLst/>
                    </a:prstGeom>
                  </pic:spPr>
                </pic:pic>
              </a:graphicData>
            </a:graphic>
          </wp:inline>
        </w:drawing>
      </w:r>
    </w:p>
    <w:p w14:paraId="4DE8E730" w14:textId="77777777" w:rsidR="00213862" w:rsidRPr="00214A0C" w:rsidRDefault="00213862" w:rsidP="00213862">
      <w:pPr>
        <w:rPr>
          <w:b/>
          <w:bCs/>
        </w:rPr>
      </w:pPr>
      <w:r w:rsidRPr="00214A0C">
        <w:rPr>
          <w:b/>
          <w:bCs/>
        </w:rPr>
        <w:t>Notes:</w:t>
      </w:r>
    </w:p>
    <w:p w14:paraId="7AF9EAF6" w14:textId="77777777" w:rsidR="00213862" w:rsidRPr="00214A0C" w:rsidRDefault="00213862" w:rsidP="00213862">
      <w:pPr>
        <w:numPr>
          <w:ilvl w:val="0"/>
          <w:numId w:val="23"/>
        </w:numPr>
        <w:spacing w:line="278" w:lineRule="auto"/>
      </w:pPr>
      <w:r w:rsidRPr="00214A0C">
        <w:t>The function only works with numerical data. It is important to handle categorical variables or missing values before passing the data to this function.</w:t>
      </w:r>
    </w:p>
    <w:p w14:paraId="60B7C6FE" w14:textId="77777777" w:rsidR="00213862" w:rsidRPr="00214A0C" w:rsidRDefault="00213862" w:rsidP="00213862">
      <w:pPr>
        <w:numPr>
          <w:ilvl w:val="0"/>
          <w:numId w:val="23"/>
        </w:numPr>
        <w:spacing w:line="278" w:lineRule="auto"/>
      </w:pPr>
      <w:r w:rsidRPr="00214A0C">
        <w:t>The number of components (</w:t>
      </w:r>
      <w:proofErr w:type="spellStart"/>
      <w:r w:rsidRPr="00214A0C">
        <w:t>components_num</w:t>
      </w:r>
      <w:proofErr w:type="spellEnd"/>
      <w:r w:rsidRPr="00214A0C">
        <w:t>) should be less than or equal to the number of features in the dataset.</w:t>
      </w:r>
    </w:p>
    <w:p w14:paraId="0559E035" w14:textId="77777777" w:rsidR="00213862" w:rsidRDefault="00213862" w:rsidP="00213862"/>
    <w:p w14:paraId="63FB143D" w14:textId="77777777" w:rsidR="00213862" w:rsidRDefault="00213862" w:rsidP="00213862"/>
    <w:p w14:paraId="324450D6" w14:textId="77777777" w:rsidR="00213862" w:rsidRDefault="00213862" w:rsidP="00213862">
      <w:r>
        <w:t>7.</w:t>
      </w:r>
    </w:p>
    <w:p w14:paraId="01DDF212" w14:textId="77777777" w:rsidR="00213862" w:rsidRPr="00214A0C" w:rsidRDefault="00213862" w:rsidP="00213862">
      <w:r w:rsidRPr="00214A0C">
        <w:t>Memory updated</w:t>
      </w:r>
    </w:p>
    <w:p w14:paraId="3A9C453A" w14:textId="77777777" w:rsidR="00213862" w:rsidRPr="00214A0C" w:rsidRDefault="00213862" w:rsidP="00213862">
      <w:r w:rsidRPr="00214A0C">
        <w:t xml:space="preserve">Here’s the documentation for </w:t>
      </w:r>
      <w:proofErr w:type="gramStart"/>
      <w:r w:rsidRPr="00214A0C">
        <w:t>your</w:t>
      </w:r>
      <w:proofErr w:type="gramEnd"/>
      <w:r w:rsidRPr="00214A0C">
        <w:t xml:space="preserve"> </w:t>
      </w:r>
      <w:proofErr w:type="spellStart"/>
      <w:r w:rsidRPr="00214A0C">
        <w:t>encode_data</w:t>
      </w:r>
      <w:proofErr w:type="spellEnd"/>
      <w:r w:rsidRPr="00214A0C">
        <w:t xml:space="preserve"> function:</w:t>
      </w:r>
    </w:p>
    <w:p w14:paraId="18188DC1" w14:textId="77777777" w:rsidR="00213862" w:rsidRPr="00214A0C" w:rsidRDefault="00213862" w:rsidP="00213862">
      <w:r w:rsidRPr="00214A0C">
        <w:pict w14:anchorId="2B6E475E">
          <v:rect id="_x0000_i1025" style="width:0;height:1.5pt" o:hralign="center" o:hrstd="t" o:hr="t" fillcolor="#a0a0a0" stroked="f"/>
        </w:pict>
      </w:r>
    </w:p>
    <w:p w14:paraId="0102DAC4" w14:textId="77777777" w:rsidR="00213862" w:rsidRPr="00214A0C" w:rsidRDefault="00213862" w:rsidP="00213862">
      <w:pPr>
        <w:rPr>
          <w:b/>
          <w:bCs/>
        </w:rPr>
      </w:pPr>
      <w:proofErr w:type="spellStart"/>
      <w:r w:rsidRPr="00214A0C">
        <w:rPr>
          <w:b/>
          <w:bCs/>
        </w:rPr>
        <w:lastRenderedPageBreak/>
        <w:t>encode_data</w:t>
      </w:r>
      <w:proofErr w:type="spellEnd"/>
    </w:p>
    <w:p w14:paraId="658F46C6" w14:textId="77777777" w:rsidR="00213862" w:rsidRPr="00214A0C" w:rsidRDefault="00213862" w:rsidP="00213862">
      <w:pPr>
        <w:rPr>
          <w:b/>
          <w:bCs/>
        </w:rPr>
      </w:pPr>
      <w:r w:rsidRPr="00214A0C">
        <w:rPr>
          <w:b/>
          <w:bCs/>
        </w:rPr>
        <w:t>Description:</w:t>
      </w:r>
    </w:p>
    <w:p w14:paraId="449B1543" w14:textId="77777777" w:rsidR="00213862" w:rsidRPr="00214A0C" w:rsidRDefault="00213862" w:rsidP="00213862">
      <w:r w:rsidRPr="00214A0C">
        <w:t xml:space="preserve">The </w:t>
      </w:r>
      <w:proofErr w:type="spellStart"/>
      <w:r w:rsidRPr="00214A0C">
        <w:t>encode_data</w:t>
      </w:r>
      <w:proofErr w:type="spellEnd"/>
      <w:r w:rsidRPr="00214A0C">
        <w:t xml:space="preserve"> function encodes categorical columns in a dataset using different encoding methods, such as label encoding, one-hot encoding, and ordinal encoding. It allows users to specify which columns to encode and the encoding technique to apply.</w:t>
      </w:r>
    </w:p>
    <w:p w14:paraId="0C8B8FE6" w14:textId="77777777" w:rsidR="00213862" w:rsidRPr="00214A0C" w:rsidRDefault="00213862" w:rsidP="00213862">
      <w:pPr>
        <w:rPr>
          <w:b/>
          <w:bCs/>
        </w:rPr>
      </w:pPr>
      <w:r w:rsidRPr="00214A0C">
        <w:rPr>
          <w:b/>
          <w:bCs/>
        </w:rPr>
        <w:t>Parameters:</w:t>
      </w:r>
    </w:p>
    <w:p w14:paraId="611C14E3" w14:textId="77777777" w:rsidR="00213862" w:rsidRPr="00214A0C" w:rsidRDefault="00213862" w:rsidP="00213862">
      <w:pPr>
        <w:numPr>
          <w:ilvl w:val="0"/>
          <w:numId w:val="24"/>
        </w:numPr>
        <w:spacing w:line="278" w:lineRule="auto"/>
      </w:pPr>
      <w:r w:rsidRPr="00214A0C">
        <w:t>dataset (</w:t>
      </w:r>
      <w:proofErr w:type="spellStart"/>
      <w:proofErr w:type="gramStart"/>
      <w:r w:rsidRPr="00214A0C">
        <w:t>pandas.DataFrame</w:t>
      </w:r>
      <w:proofErr w:type="spellEnd"/>
      <w:proofErr w:type="gramEnd"/>
      <w:r w:rsidRPr="00214A0C">
        <w:t xml:space="preserve">): The input </w:t>
      </w:r>
      <w:proofErr w:type="spellStart"/>
      <w:r w:rsidRPr="00214A0C">
        <w:t>DataFrame</w:t>
      </w:r>
      <w:proofErr w:type="spellEnd"/>
      <w:r w:rsidRPr="00214A0C">
        <w:t xml:space="preserve"> containing the data to be encoded.</w:t>
      </w:r>
    </w:p>
    <w:p w14:paraId="0D5A3A5C" w14:textId="77777777" w:rsidR="00213862" w:rsidRPr="00214A0C" w:rsidRDefault="00213862" w:rsidP="00213862">
      <w:pPr>
        <w:numPr>
          <w:ilvl w:val="0"/>
          <w:numId w:val="24"/>
        </w:numPr>
        <w:spacing w:line="278" w:lineRule="auto"/>
      </w:pPr>
      <w:proofErr w:type="spellStart"/>
      <w:r w:rsidRPr="00214A0C">
        <w:t>encoding_type</w:t>
      </w:r>
      <w:proofErr w:type="spellEnd"/>
      <w:r w:rsidRPr="00214A0C">
        <w:t xml:space="preserve"> (string, optional): The type of encoding to use. Options are:</w:t>
      </w:r>
    </w:p>
    <w:p w14:paraId="597D927E" w14:textId="77777777" w:rsidR="00213862" w:rsidRPr="00214A0C" w:rsidRDefault="00213862" w:rsidP="00213862">
      <w:pPr>
        <w:numPr>
          <w:ilvl w:val="1"/>
          <w:numId w:val="24"/>
        </w:numPr>
        <w:spacing w:line="278" w:lineRule="auto"/>
      </w:pPr>
      <w:r w:rsidRPr="00214A0C">
        <w:t>'label': Uses label encoding to convert each unique category value into a numerical label.</w:t>
      </w:r>
    </w:p>
    <w:p w14:paraId="4169D905" w14:textId="77777777" w:rsidR="00213862" w:rsidRPr="00214A0C" w:rsidRDefault="00213862" w:rsidP="00213862">
      <w:pPr>
        <w:numPr>
          <w:ilvl w:val="1"/>
          <w:numId w:val="24"/>
        </w:numPr>
        <w:spacing w:line="278" w:lineRule="auto"/>
      </w:pPr>
      <w:r w:rsidRPr="00214A0C">
        <w:t>'</w:t>
      </w:r>
      <w:proofErr w:type="gramStart"/>
      <w:r w:rsidRPr="00214A0C">
        <w:t>one</w:t>
      </w:r>
      <w:proofErr w:type="gramEnd"/>
      <w:r w:rsidRPr="00214A0C">
        <w:t>-hot': Uses one-hot encoding to create binary columns for each category.</w:t>
      </w:r>
    </w:p>
    <w:p w14:paraId="14B76837" w14:textId="77777777" w:rsidR="00213862" w:rsidRPr="00214A0C" w:rsidRDefault="00213862" w:rsidP="00213862">
      <w:pPr>
        <w:numPr>
          <w:ilvl w:val="1"/>
          <w:numId w:val="24"/>
        </w:numPr>
        <w:spacing w:line="278" w:lineRule="auto"/>
      </w:pPr>
      <w:r w:rsidRPr="00214A0C">
        <w:t>'ordinal': Uses ordinal encoding to assign ordered numerical values to each category. The default value is 'label'.</w:t>
      </w:r>
    </w:p>
    <w:p w14:paraId="5B25BFD3" w14:textId="77777777" w:rsidR="00213862" w:rsidRPr="00214A0C" w:rsidRDefault="00213862" w:rsidP="00213862">
      <w:pPr>
        <w:numPr>
          <w:ilvl w:val="0"/>
          <w:numId w:val="24"/>
        </w:numPr>
        <w:spacing w:line="278" w:lineRule="auto"/>
      </w:pPr>
      <w:r w:rsidRPr="00214A0C">
        <w:t>columns (list, optional): A list of columns to encode. If None, all columns in the dataset will be encoded (default: None).</w:t>
      </w:r>
    </w:p>
    <w:p w14:paraId="523CE42F" w14:textId="77777777" w:rsidR="00213862" w:rsidRPr="00214A0C" w:rsidRDefault="00213862" w:rsidP="00213862">
      <w:pPr>
        <w:numPr>
          <w:ilvl w:val="0"/>
          <w:numId w:val="24"/>
        </w:numPr>
        <w:spacing w:line="278" w:lineRule="auto"/>
      </w:pPr>
      <w:r w:rsidRPr="00214A0C">
        <w:t>target (string, optional): The target column to encode (currently not used, can be expanded for target-specific encoding).</w:t>
      </w:r>
    </w:p>
    <w:p w14:paraId="050AB373" w14:textId="77777777" w:rsidR="00213862" w:rsidRPr="00214A0C" w:rsidRDefault="00213862" w:rsidP="00213862">
      <w:pPr>
        <w:rPr>
          <w:b/>
          <w:bCs/>
        </w:rPr>
      </w:pPr>
      <w:r w:rsidRPr="00214A0C">
        <w:rPr>
          <w:b/>
          <w:bCs/>
        </w:rPr>
        <w:t>Returns:</w:t>
      </w:r>
    </w:p>
    <w:p w14:paraId="0692E420" w14:textId="77777777" w:rsidR="00213862" w:rsidRPr="00214A0C" w:rsidRDefault="00213862" w:rsidP="00213862">
      <w:pPr>
        <w:numPr>
          <w:ilvl w:val="0"/>
          <w:numId w:val="25"/>
        </w:numPr>
        <w:spacing w:line="278" w:lineRule="auto"/>
      </w:pPr>
      <w:proofErr w:type="spellStart"/>
      <w:proofErr w:type="gramStart"/>
      <w:r w:rsidRPr="00214A0C">
        <w:t>pandas.DataFrame</w:t>
      </w:r>
      <w:proofErr w:type="spellEnd"/>
      <w:proofErr w:type="gramEnd"/>
      <w:r w:rsidRPr="00214A0C">
        <w:t xml:space="preserve">: A new </w:t>
      </w:r>
      <w:proofErr w:type="spellStart"/>
      <w:r w:rsidRPr="00214A0C">
        <w:t>DataFrame</w:t>
      </w:r>
      <w:proofErr w:type="spellEnd"/>
      <w:r w:rsidRPr="00214A0C">
        <w:t xml:space="preserve"> with the specified columns encoded based on the selected encoding type.</w:t>
      </w:r>
    </w:p>
    <w:p w14:paraId="4C464C95" w14:textId="77777777" w:rsidR="00213862" w:rsidRPr="00EB1F13" w:rsidRDefault="00213862" w:rsidP="00213862">
      <w:r w:rsidRPr="00417CE9">
        <w:drawing>
          <wp:inline distT="0" distB="0" distL="0" distR="0" wp14:anchorId="3CB8B5E2" wp14:editId="15268289">
            <wp:extent cx="5731510" cy="3387725"/>
            <wp:effectExtent l="0" t="0" r="2540" b="3175"/>
            <wp:docPr id="4089628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62879" name="Picture 1" descr="A screen shot of a computer program&#10;&#10;Description automatically generated"/>
                    <pic:cNvPicPr/>
                  </pic:nvPicPr>
                  <pic:blipFill>
                    <a:blip r:embed="rId15"/>
                    <a:stretch>
                      <a:fillRect/>
                    </a:stretch>
                  </pic:blipFill>
                  <pic:spPr>
                    <a:xfrm>
                      <a:off x="0" y="0"/>
                      <a:ext cx="5731510" cy="3387725"/>
                    </a:xfrm>
                    <a:prstGeom prst="rect">
                      <a:avLst/>
                    </a:prstGeom>
                  </pic:spPr>
                </pic:pic>
              </a:graphicData>
            </a:graphic>
          </wp:inline>
        </w:drawing>
      </w:r>
    </w:p>
    <w:p w14:paraId="3FF4C95E" w14:textId="77777777" w:rsidR="00213862" w:rsidRDefault="00213862" w:rsidP="00213862"/>
    <w:p w14:paraId="2CDE01CD" w14:textId="77777777" w:rsidR="00213862" w:rsidRPr="00417CE9" w:rsidRDefault="00213862" w:rsidP="00213862">
      <w:pPr>
        <w:rPr>
          <w:b/>
          <w:bCs/>
        </w:rPr>
      </w:pPr>
      <w:r w:rsidRPr="00417CE9">
        <w:rPr>
          <w:b/>
          <w:bCs/>
        </w:rPr>
        <w:t>Notes:</w:t>
      </w:r>
    </w:p>
    <w:p w14:paraId="5BF7E977" w14:textId="77777777" w:rsidR="00213862" w:rsidRPr="00417CE9" w:rsidRDefault="00213862" w:rsidP="00213862">
      <w:pPr>
        <w:numPr>
          <w:ilvl w:val="0"/>
          <w:numId w:val="26"/>
        </w:numPr>
        <w:spacing w:line="278" w:lineRule="auto"/>
      </w:pPr>
      <w:r w:rsidRPr="00417CE9">
        <w:t>Label encoding is useful for ordinal categorical data, where the categories have a meaningful order.</w:t>
      </w:r>
    </w:p>
    <w:p w14:paraId="50C46BD2" w14:textId="77777777" w:rsidR="00213862" w:rsidRPr="00417CE9" w:rsidRDefault="00213862" w:rsidP="00213862">
      <w:pPr>
        <w:numPr>
          <w:ilvl w:val="0"/>
          <w:numId w:val="26"/>
        </w:numPr>
        <w:spacing w:line="278" w:lineRule="auto"/>
      </w:pPr>
      <w:r w:rsidRPr="00417CE9">
        <w:lastRenderedPageBreak/>
        <w:t>One-hot encoding is useful when each category is independent and should be represented as a separate feature.</w:t>
      </w:r>
    </w:p>
    <w:p w14:paraId="1A693F38" w14:textId="77777777" w:rsidR="00213862" w:rsidRPr="00417CE9" w:rsidRDefault="00213862" w:rsidP="00213862">
      <w:pPr>
        <w:numPr>
          <w:ilvl w:val="0"/>
          <w:numId w:val="26"/>
        </w:numPr>
        <w:spacing w:line="278" w:lineRule="auto"/>
      </w:pPr>
      <w:r w:rsidRPr="00417CE9">
        <w:t>Ordinal encoding is useful when categorical variables have an inherent order.</w:t>
      </w:r>
    </w:p>
    <w:p w14:paraId="52AAF859" w14:textId="77777777" w:rsidR="00213862" w:rsidRDefault="00213862" w:rsidP="00213862"/>
    <w:p w14:paraId="0406403C" w14:textId="77777777" w:rsidR="00213862" w:rsidRDefault="00213862" w:rsidP="00213862"/>
    <w:p w14:paraId="7EDADF5C" w14:textId="77777777" w:rsidR="00213862" w:rsidRDefault="00213862" w:rsidP="00213862">
      <w:r>
        <w:t>8.</w:t>
      </w:r>
    </w:p>
    <w:p w14:paraId="2DB7DB03" w14:textId="77777777" w:rsidR="00213862" w:rsidRPr="00417CE9" w:rsidRDefault="00213862" w:rsidP="00213862">
      <w:pPr>
        <w:rPr>
          <w:b/>
          <w:bCs/>
        </w:rPr>
      </w:pPr>
      <w:r w:rsidRPr="00417CE9">
        <w:rPr>
          <w:b/>
          <w:bCs/>
        </w:rPr>
        <w:t>Description:</w:t>
      </w:r>
    </w:p>
    <w:p w14:paraId="0159CF0C" w14:textId="77777777" w:rsidR="00213862" w:rsidRPr="00417CE9" w:rsidRDefault="00213862" w:rsidP="00213862">
      <w:r w:rsidRPr="00417CE9">
        <w:t xml:space="preserve">The </w:t>
      </w:r>
      <w:proofErr w:type="spellStart"/>
      <w:r w:rsidRPr="00417CE9">
        <w:t>feature_engineering</w:t>
      </w:r>
      <w:proofErr w:type="spellEnd"/>
      <w:r w:rsidRPr="00417CE9">
        <w:t xml:space="preserve"> function applies various transformations to both numerical and categorical features of a </w:t>
      </w:r>
      <w:proofErr w:type="spellStart"/>
      <w:r w:rsidRPr="00417CE9">
        <w:t>DataFrame</w:t>
      </w:r>
      <w:proofErr w:type="spellEnd"/>
      <w:r w:rsidRPr="00417CE9">
        <w:t>. It includes steps for imputation, scaling, and encoding, as well as the generation of new features such as squared and cubed terms for numerical features.</w:t>
      </w:r>
    </w:p>
    <w:p w14:paraId="6D68A160" w14:textId="77777777" w:rsidR="00213862" w:rsidRPr="00417CE9" w:rsidRDefault="00213862" w:rsidP="00213862">
      <w:pPr>
        <w:rPr>
          <w:b/>
          <w:bCs/>
        </w:rPr>
      </w:pPr>
      <w:r w:rsidRPr="00417CE9">
        <w:rPr>
          <w:b/>
          <w:bCs/>
        </w:rPr>
        <w:t>Parameters:</w:t>
      </w:r>
    </w:p>
    <w:p w14:paraId="6203CB8C" w14:textId="77777777" w:rsidR="00213862" w:rsidRPr="00417CE9" w:rsidRDefault="00213862" w:rsidP="00213862">
      <w:pPr>
        <w:numPr>
          <w:ilvl w:val="0"/>
          <w:numId w:val="27"/>
        </w:numPr>
        <w:spacing w:line="278" w:lineRule="auto"/>
      </w:pPr>
      <w:proofErr w:type="spellStart"/>
      <w:r w:rsidRPr="00417CE9">
        <w:t>df</w:t>
      </w:r>
      <w:proofErr w:type="spellEnd"/>
      <w:r w:rsidRPr="00417CE9">
        <w:t xml:space="preserve"> (</w:t>
      </w:r>
      <w:proofErr w:type="spellStart"/>
      <w:proofErr w:type="gramStart"/>
      <w:r w:rsidRPr="00417CE9">
        <w:t>pandas.DataFrame</w:t>
      </w:r>
      <w:proofErr w:type="spellEnd"/>
      <w:proofErr w:type="gramEnd"/>
      <w:r w:rsidRPr="00417CE9">
        <w:t xml:space="preserve">): The input </w:t>
      </w:r>
      <w:proofErr w:type="spellStart"/>
      <w:r w:rsidRPr="00417CE9">
        <w:t>DataFrame</w:t>
      </w:r>
      <w:proofErr w:type="spellEnd"/>
      <w:r w:rsidRPr="00417CE9">
        <w:t xml:space="preserve"> to be processed.</w:t>
      </w:r>
    </w:p>
    <w:p w14:paraId="46A49FFD" w14:textId="77777777" w:rsidR="00213862" w:rsidRPr="00417CE9" w:rsidRDefault="00213862" w:rsidP="00213862">
      <w:pPr>
        <w:numPr>
          <w:ilvl w:val="0"/>
          <w:numId w:val="27"/>
        </w:numPr>
        <w:spacing w:line="278" w:lineRule="auto"/>
      </w:pPr>
      <w:proofErr w:type="spellStart"/>
      <w:r w:rsidRPr="00417CE9">
        <w:t>numerical_features</w:t>
      </w:r>
      <w:proofErr w:type="spellEnd"/>
      <w:r w:rsidRPr="00417CE9">
        <w:t xml:space="preserve"> (list): A list of column names representing numerical features in the dataset.</w:t>
      </w:r>
    </w:p>
    <w:p w14:paraId="349A767E" w14:textId="77777777" w:rsidR="00213862" w:rsidRPr="00417CE9" w:rsidRDefault="00213862" w:rsidP="00213862">
      <w:pPr>
        <w:numPr>
          <w:ilvl w:val="0"/>
          <w:numId w:val="27"/>
        </w:numPr>
        <w:spacing w:line="278" w:lineRule="auto"/>
      </w:pPr>
      <w:proofErr w:type="spellStart"/>
      <w:r w:rsidRPr="00417CE9">
        <w:t>categorical_features</w:t>
      </w:r>
      <w:proofErr w:type="spellEnd"/>
      <w:r w:rsidRPr="00417CE9">
        <w:t xml:space="preserve"> (list): A list of column names representing categorical features in the dataset.</w:t>
      </w:r>
    </w:p>
    <w:p w14:paraId="24C0817D" w14:textId="77777777" w:rsidR="00213862" w:rsidRPr="00417CE9" w:rsidRDefault="00213862" w:rsidP="00213862">
      <w:pPr>
        <w:rPr>
          <w:b/>
          <w:bCs/>
        </w:rPr>
      </w:pPr>
      <w:r w:rsidRPr="00417CE9">
        <w:rPr>
          <w:b/>
          <w:bCs/>
        </w:rPr>
        <w:t>Returns:</w:t>
      </w:r>
    </w:p>
    <w:p w14:paraId="0834575B" w14:textId="77777777" w:rsidR="00213862" w:rsidRPr="00417CE9" w:rsidRDefault="00213862" w:rsidP="00213862">
      <w:pPr>
        <w:numPr>
          <w:ilvl w:val="0"/>
          <w:numId w:val="28"/>
        </w:numPr>
        <w:spacing w:line="278" w:lineRule="auto"/>
      </w:pPr>
      <w:proofErr w:type="spellStart"/>
      <w:proofErr w:type="gramStart"/>
      <w:r w:rsidRPr="00417CE9">
        <w:t>pd.DataFrame</w:t>
      </w:r>
      <w:proofErr w:type="spellEnd"/>
      <w:proofErr w:type="gramEnd"/>
      <w:r w:rsidRPr="00417CE9">
        <w:t xml:space="preserve">: A new </w:t>
      </w:r>
      <w:proofErr w:type="spellStart"/>
      <w:r w:rsidRPr="00417CE9">
        <w:t>DataFrame</w:t>
      </w:r>
      <w:proofErr w:type="spellEnd"/>
      <w:r w:rsidRPr="00417CE9">
        <w:t xml:space="preserve"> with transformed features, including the original processed features and newly generated ones (squared and cubed terms for numerical features).</w:t>
      </w:r>
    </w:p>
    <w:p w14:paraId="5B07E159" w14:textId="77777777" w:rsidR="00213862" w:rsidRDefault="00213862" w:rsidP="00213862">
      <w:r w:rsidRPr="00417CE9">
        <w:drawing>
          <wp:inline distT="0" distB="0" distL="0" distR="0" wp14:anchorId="016A76AC" wp14:editId="0B6AA2C6">
            <wp:extent cx="5731510" cy="4681855"/>
            <wp:effectExtent l="0" t="0" r="2540" b="4445"/>
            <wp:docPr id="77636992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9929" name="Picture 1" descr="A computer screen shot of text&#10;&#10;Description automatically generated"/>
                    <pic:cNvPicPr/>
                  </pic:nvPicPr>
                  <pic:blipFill>
                    <a:blip r:embed="rId16"/>
                    <a:stretch>
                      <a:fillRect/>
                    </a:stretch>
                  </pic:blipFill>
                  <pic:spPr>
                    <a:xfrm>
                      <a:off x="0" y="0"/>
                      <a:ext cx="5731510" cy="4681855"/>
                    </a:xfrm>
                    <a:prstGeom prst="rect">
                      <a:avLst/>
                    </a:prstGeom>
                  </pic:spPr>
                </pic:pic>
              </a:graphicData>
            </a:graphic>
          </wp:inline>
        </w:drawing>
      </w:r>
    </w:p>
    <w:p w14:paraId="585D0260" w14:textId="77777777" w:rsidR="00213862" w:rsidRPr="00EB1F13" w:rsidRDefault="00213862" w:rsidP="00213862">
      <w:r w:rsidRPr="00417CE9">
        <w:lastRenderedPageBreak/>
        <w:drawing>
          <wp:inline distT="0" distB="0" distL="0" distR="0" wp14:anchorId="6F34FA43" wp14:editId="14F348D8">
            <wp:extent cx="5731510" cy="4548505"/>
            <wp:effectExtent l="0" t="0" r="2540" b="4445"/>
            <wp:docPr id="18208790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79055" name="Picture 1" descr="A computer screen shot of text&#10;&#10;Description automatically generated"/>
                    <pic:cNvPicPr/>
                  </pic:nvPicPr>
                  <pic:blipFill>
                    <a:blip r:embed="rId17"/>
                    <a:stretch>
                      <a:fillRect/>
                    </a:stretch>
                  </pic:blipFill>
                  <pic:spPr>
                    <a:xfrm>
                      <a:off x="0" y="0"/>
                      <a:ext cx="5731510" cy="4548505"/>
                    </a:xfrm>
                    <a:prstGeom prst="rect">
                      <a:avLst/>
                    </a:prstGeom>
                  </pic:spPr>
                </pic:pic>
              </a:graphicData>
            </a:graphic>
          </wp:inline>
        </w:drawing>
      </w:r>
    </w:p>
    <w:p w14:paraId="0330FE10" w14:textId="77777777" w:rsidR="00213862" w:rsidRPr="00417CE9" w:rsidRDefault="00213862" w:rsidP="00213862">
      <w:pPr>
        <w:rPr>
          <w:b/>
          <w:bCs/>
        </w:rPr>
      </w:pPr>
      <w:r w:rsidRPr="00417CE9">
        <w:rPr>
          <w:b/>
          <w:bCs/>
        </w:rPr>
        <w:t>Notes:</w:t>
      </w:r>
    </w:p>
    <w:p w14:paraId="098F4F7B" w14:textId="77777777" w:rsidR="00213862" w:rsidRPr="00417CE9" w:rsidRDefault="00213862" w:rsidP="00213862">
      <w:pPr>
        <w:numPr>
          <w:ilvl w:val="0"/>
          <w:numId w:val="29"/>
        </w:numPr>
        <w:spacing w:line="278" w:lineRule="auto"/>
      </w:pPr>
      <w:r w:rsidRPr="00417CE9">
        <w:t>The generated squared and cubed terms for numerical features can help capture non-linear relationships in models.</w:t>
      </w:r>
    </w:p>
    <w:p w14:paraId="59E8E6D8" w14:textId="77777777" w:rsidR="00213862" w:rsidRPr="00417CE9" w:rsidRDefault="00213862" w:rsidP="00213862">
      <w:pPr>
        <w:numPr>
          <w:ilvl w:val="0"/>
          <w:numId w:val="29"/>
        </w:numPr>
        <w:spacing w:line="278" w:lineRule="auto"/>
      </w:pPr>
      <w:r w:rsidRPr="00417CE9">
        <w:t>One-hot encoding is applied to categorical features, ensuring that any unseen categories are ignored during transformation.</w:t>
      </w:r>
    </w:p>
    <w:p w14:paraId="56ECD00A" w14:textId="77777777" w:rsidR="00213862" w:rsidRDefault="00213862" w:rsidP="00213862"/>
    <w:p w14:paraId="55F5E98C" w14:textId="77777777" w:rsidR="00213862" w:rsidRDefault="00213862" w:rsidP="00213862">
      <w:pPr>
        <w:rPr>
          <w:b/>
          <w:bCs/>
        </w:rPr>
      </w:pPr>
      <w:r>
        <w:rPr>
          <w:b/>
          <w:bCs/>
        </w:rPr>
        <w:t>9.</w:t>
      </w:r>
    </w:p>
    <w:p w14:paraId="560D7880" w14:textId="77777777" w:rsidR="00213862" w:rsidRPr="009121A4" w:rsidRDefault="00213862" w:rsidP="00213862">
      <w:pPr>
        <w:rPr>
          <w:b/>
          <w:bCs/>
        </w:rPr>
      </w:pPr>
      <w:proofErr w:type="spellStart"/>
      <w:r w:rsidRPr="009121A4">
        <w:rPr>
          <w:b/>
          <w:bCs/>
        </w:rPr>
        <w:t>ExtractCoords</w:t>
      </w:r>
      <w:proofErr w:type="spellEnd"/>
    </w:p>
    <w:p w14:paraId="5DD49BC4" w14:textId="77777777" w:rsidR="00213862" w:rsidRPr="009121A4" w:rsidRDefault="00213862" w:rsidP="00213862">
      <w:pPr>
        <w:rPr>
          <w:b/>
          <w:bCs/>
        </w:rPr>
      </w:pPr>
      <w:r w:rsidRPr="009121A4">
        <w:rPr>
          <w:b/>
          <w:bCs/>
        </w:rPr>
        <w:t>Description:</w:t>
      </w:r>
    </w:p>
    <w:p w14:paraId="4068A32B" w14:textId="77777777" w:rsidR="00213862" w:rsidRPr="009121A4" w:rsidRDefault="00213862" w:rsidP="00213862">
      <w:r w:rsidRPr="009121A4">
        <w:t xml:space="preserve">The </w:t>
      </w:r>
      <w:proofErr w:type="spellStart"/>
      <w:r w:rsidRPr="009121A4">
        <w:t>ExtractCoords</w:t>
      </w:r>
      <w:proofErr w:type="spellEnd"/>
      <w:r w:rsidRPr="009121A4">
        <w:t xml:space="preserve"> function extracts geographic coordinates (latitude, longitude) from a </w:t>
      </w:r>
      <w:proofErr w:type="spellStart"/>
      <w:r w:rsidRPr="009121A4">
        <w:t>DataFrame</w:t>
      </w:r>
      <w:proofErr w:type="spellEnd"/>
      <w:r w:rsidRPr="009121A4">
        <w:t>. It can handle both separate latitude and longitude columns, or a single combined column with coordinates. The function returns a list of tuples containing latitude and longitude as floating-point numbers.</w:t>
      </w:r>
    </w:p>
    <w:p w14:paraId="094870DB" w14:textId="77777777" w:rsidR="00213862" w:rsidRPr="009121A4" w:rsidRDefault="00213862" w:rsidP="00213862">
      <w:pPr>
        <w:rPr>
          <w:b/>
          <w:bCs/>
        </w:rPr>
      </w:pPr>
      <w:r w:rsidRPr="009121A4">
        <w:rPr>
          <w:b/>
          <w:bCs/>
        </w:rPr>
        <w:t>Parameters:</w:t>
      </w:r>
    </w:p>
    <w:p w14:paraId="3B1E38EE" w14:textId="77777777" w:rsidR="00213862" w:rsidRPr="009121A4" w:rsidRDefault="00213862" w:rsidP="00213862">
      <w:pPr>
        <w:numPr>
          <w:ilvl w:val="0"/>
          <w:numId w:val="30"/>
        </w:numPr>
        <w:spacing w:line="278" w:lineRule="auto"/>
      </w:pPr>
      <w:proofErr w:type="spellStart"/>
      <w:r w:rsidRPr="009121A4">
        <w:t>df</w:t>
      </w:r>
      <w:proofErr w:type="spellEnd"/>
      <w:r w:rsidRPr="009121A4">
        <w:t xml:space="preserve"> (</w:t>
      </w:r>
      <w:proofErr w:type="spellStart"/>
      <w:proofErr w:type="gramStart"/>
      <w:r w:rsidRPr="009121A4">
        <w:t>pandas.DataFrame</w:t>
      </w:r>
      <w:proofErr w:type="spellEnd"/>
      <w:proofErr w:type="gramEnd"/>
      <w:r w:rsidRPr="009121A4">
        <w:t xml:space="preserve">): The </w:t>
      </w:r>
      <w:proofErr w:type="spellStart"/>
      <w:r w:rsidRPr="009121A4">
        <w:t>DataFrame</w:t>
      </w:r>
      <w:proofErr w:type="spellEnd"/>
      <w:r w:rsidRPr="009121A4">
        <w:t xml:space="preserve"> containing the coordinate data.</w:t>
      </w:r>
    </w:p>
    <w:p w14:paraId="117AE538" w14:textId="77777777" w:rsidR="00213862" w:rsidRPr="009121A4" w:rsidRDefault="00213862" w:rsidP="00213862">
      <w:pPr>
        <w:numPr>
          <w:ilvl w:val="0"/>
          <w:numId w:val="30"/>
        </w:numPr>
        <w:spacing w:line="278" w:lineRule="auto"/>
      </w:pPr>
      <w:proofErr w:type="spellStart"/>
      <w:r w:rsidRPr="009121A4">
        <w:t>lat_col</w:t>
      </w:r>
      <w:proofErr w:type="spellEnd"/>
      <w:r w:rsidRPr="009121A4">
        <w:t xml:space="preserve"> (string, optional): The column name for latitude. If not provided, the function will try to auto-detect it based on common naming conventions (e.g., columns containing '</w:t>
      </w:r>
      <w:proofErr w:type="spellStart"/>
      <w:r w:rsidRPr="009121A4">
        <w:t>lat</w:t>
      </w:r>
      <w:proofErr w:type="spellEnd"/>
      <w:r w:rsidRPr="009121A4">
        <w:t>').</w:t>
      </w:r>
    </w:p>
    <w:p w14:paraId="32B85841" w14:textId="77777777" w:rsidR="00213862" w:rsidRPr="009121A4" w:rsidRDefault="00213862" w:rsidP="00213862">
      <w:pPr>
        <w:numPr>
          <w:ilvl w:val="0"/>
          <w:numId w:val="30"/>
        </w:numPr>
        <w:spacing w:line="278" w:lineRule="auto"/>
      </w:pPr>
      <w:proofErr w:type="spellStart"/>
      <w:r w:rsidRPr="009121A4">
        <w:t>long_col</w:t>
      </w:r>
      <w:proofErr w:type="spellEnd"/>
      <w:r w:rsidRPr="009121A4">
        <w:t xml:space="preserve"> (string, optional): The column name for longitude. If not provided, the function will try to auto-detect it based on common naming conventions (e.g., columns containing '</w:t>
      </w:r>
      <w:proofErr w:type="spellStart"/>
      <w:r w:rsidRPr="009121A4">
        <w:t>lon</w:t>
      </w:r>
      <w:proofErr w:type="spellEnd"/>
      <w:r w:rsidRPr="009121A4">
        <w:t>' or '</w:t>
      </w:r>
      <w:proofErr w:type="spellStart"/>
      <w:r w:rsidRPr="009121A4">
        <w:t>lng</w:t>
      </w:r>
      <w:proofErr w:type="spellEnd"/>
      <w:r w:rsidRPr="009121A4">
        <w:t>').</w:t>
      </w:r>
    </w:p>
    <w:p w14:paraId="651E9751" w14:textId="77777777" w:rsidR="00213862" w:rsidRPr="009121A4" w:rsidRDefault="00213862" w:rsidP="00213862">
      <w:pPr>
        <w:numPr>
          <w:ilvl w:val="0"/>
          <w:numId w:val="30"/>
        </w:numPr>
        <w:spacing w:line="278" w:lineRule="auto"/>
      </w:pPr>
      <w:proofErr w:type="spellStart"/>
      <w:r w:rsidRPr="009121A4">
        <w:lastRenderedPageBreak/>
        <w:t>combined_col</w:t>
      </w:r>
      <w:proofErr w:type="spellEnd"/>
      <w:r w:rsidRPr="009121A4">
        <w:t xml:space="preserve"> (string, optional): The column name that contains both latitude and longitude in a combined format (e.g., "123.0, 123.5").</w:t>
      </w:r>
    </w:p>
    <w:p w14:paraId="619FF93B" w14:textId="77777777" w:rsidR="00213862" w:rsidRPr="009121A4" w:rsidRDefault="00213862" w:rsidP="00213862">
      <w:pPr>
        <w:rPr>
          <w:b/>
          <w:bCs/>
        </w:rPr>
      </w:pPr>
      <w:r w:rsidRPr="009121A4">
        <w:rPr>
          <w:b/>
          <w:bCs/>
        </w:rPr>
        <w:t>Returns:</w:t>
      </w:r>
    </w:p>
    <w:p w14:paraId="51294179" w14:textId="77777777" w:rsidR="00213862" w:rsidRPr="009121A4" w:rsidRDefault="00213862" w:rsidP="00213862">
      <w:pPr>
        <w:numPr>
          <w:ilvl w:val="0"/>
          <w:numId w:val="31"/>
        </w:numPr>
        <w:spacing w:line="278" w:lineRule="auto"/>
      </w:pPr>
      <w:r w:rsidRPr="009121A4">
        <w:t>list: A list of tuples representing the extracted coordinates in the format (latitude, longitude). If the extraction fails, an empty list is returned.</w:t>
      </w:r>
    </w:p>
    <w:p w14:paraId="36C18E28" w14:textId="77777777" w:rsidR="00213862" w:rsidRDefault="00213862" w:rsidP="00213862">
      <w:r w:rsidRPr="00EB03E7">
        <w:drawing>
          <wp:inline distT="0" distB="0" distL="0" distR="0" wp14:anchorId="4C75084D" wp14:editId="40CC4E96">
            <wp:extent cx="5731510" cy="4041775"/>
            <wp:effectExtent l="0" t="0" r="2540" b="0"/>
            <wp:docPr id="7004670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67009" name="Picture 1" descr="A screen shot of a computer program&#10;&#10;Description automatically generated"/>
                    <pic:cNvPicPr/>
                  </pic:nvPicPr>
                  <pic:blipFill>
                    <a:blip r:embed="rId18"/>
                    <a:stretch>
                      <a:fillRect/>
                    </a:stretch>
                  </pic:blipFill>
                  <pic:spPr>
                    <a:xfrm>
                      <a:off x="0" y="0"/>
                      <a:ext cx="5731510" cy="4041775"/>
                    </a:xfrm>
                    <a:prstGeom prst="rect">
                      <a:avLst/>
                    </a:prstGeom>
                  </pic:spPr>
                </pic:pic>
              </a:graphicData>
            </a:graphic>
          </wp:inline>
        </w:drawing>
      </w:r>
    </w:p>
    <w:p w14:paraId="3A776E25" w14:textId="77777777" w:rsidR="00213862" w:rsidRDefault="00213862" w:rsidP="00213862"/>
    <w:p w14:paraId="12C96493" w14:textId="77777777" w:rsidR="00213862" w:rsidRDefault="00213862" w:rsidP="00213862">
      <w:r>
        <w:t>10.</w:t>
      </w:r>
    </w:p>
    <w:p w14:paraId="53241ACA" w14:textId="77777777" w:rsidR="00213862" w:rsidRPr="00EB03E7" w:rsidRDefault="00213862" w:rsidP="00213862">
      <w:r w:rsidRPr="00EB03E7">
        <w:t>Memory updated</w:t>
      </w:r>
    </w:p>
    <w:p w14:paraId="2B24AAD9" w14:textId="77777777" w:rsidR="00213862" w:rsidRPr="00EB03E7" w:rsidRDefault="00213862" w:rsidP="00213862">
      <w:r w:rsidRPr="00EB03E7">
        <w:t xml:space="preserve">Here’s the documentation for your </w:t>
      </w:r>
      <w:proofErr w:type="spellStart"/>
      <w:r w:rsidRPr="00EB03E7">
        <w:t>min_distance</w:t>
      </w:r>
      <w:proofErr w:type="spellEnd"/>
      <w:r w:rsidRPr="00EB03E7">
        <w:t xml:space="preserve"> function:</w:t>
      </w:r>
    </w:p>
    <w:p w14:paraId="38BB1D26" w14:textId="77777777" w:rsidR="00213862" w:rsidRPr="00EB03E7" w:rsidRDefault="00213862" w:rsidP="00213862">
      <w:r w:rsidRPr="00EB03E7">
        <w:pict w14:anchorId="40B4A748">
          <v:rect id="_x0000_i1026" style="width:0;height:1.5pt" o:hralign="center" o:hrstd="t" o:hr="t" fillcolor="#a0a0a0" stroked="f"/>
        </w:pict>
      </w:r>
    </w:p>
    <w:p w14:paraId="7D5A1E3B" w14:textId="77777777" w:rsidR="00213862" w:rsidRPr="00EB03E7" w:rsidRDefault="00213862" w:rsidP="00213862">
      <w:pPr>
        <w:rPr>
          <w:b/>
          <w:bCs/>
        </w:rPr>
      </w:pPr>
      <w:proofErr w:type="spellStart"/>
      <w:r w:rsidRPr="00EB03E7">
        <w:rPr>
          <w:b/>
          <w:bCs/>
        </w:rPr>
        <w:t>min_distance</w:t>
      </w:r>
      <w:proofErr w:type="spellEnd"/>
    </w:p>
    <w:p w14:paraId="0546BF10" w14:textId="77777777" w:rsidR="00213862" w:rsidRPr="00EB03E7" w:rsidRDefault="00213862" w:rsidP="00213862">
      <w:pPr>
        <w:rPr>
          <w:b/>
          <w:bCs/>
        </w:rPr>
      </w:pPr>
      <w:r w:rsidRPr="00EB03E7">
        <w:rPr>
          <w:b/>
          <w:bCs/>
        </w:rPr>
        <w:t>Description:</w:t>
      </w:r>
    </w:p>
    <w:p w14:paraId="061C8595" w14:textId="77777777" w:rsidR="00213862" w:rsidRPr="00EB03E7" w:rsidRDefault="00213862" w:rsidP="00213862">
      <w:r w:rsidRPr="00EB03E7">
        <w:t xml:space="preserve">The </w:t>
      </w:r>
      <w:proofErr w:type="spellStart"/>
      <w:r w:rsidRPr="00EB03E7">
        <w:t>min_distance</w:t>
      </w:r>
      <w:proofErr w:type="spellEnd"/>
      <w:r w:rsidRPr="00EB03E7">
        <w:t xml:space="preserve"> function calculates the minimum geodesic distance from a given point to a list of other points. It uses the geodesic distance in meters, making it suitable for calculating distances between geographic coordinates (latitude, longitude).</w:t>
      </w:r>
    </w:p>
    <w:p w14:paraId="0F3D6486" w14:textId="77777777" w:rsidR="00213862" w:rsidRPr="00EB03E7" w:rsidRDefault="00213862" w:rsidP="00213862">
      <w:pPr>
        <w:rPr>
          <w:b/>
          <w:bCs/>
        </w:rPr>
      </w:pPr>
      <w:r w:rsidRPr="00EB03E7">
        <w:rPr>
          <w:b/>
          <w:bCs/>
        </w:rPr>
        <w:t>Parameters:</w:t>
      </w:r>
    </w:p>
    <w:p w14:paraId="41460F6B" w14:textId="77777777" w:rsidR="00213862" w:rsidRPr="00EB03E7" w:rsidRDefault="00213862" w:rsidP="00213862">
      <w:pPr>
        <w:numPr>
          <w:ilvl w:val="0"/>
          <w:numId w:val="32"/>
        </w:numPr>
        <w:spacing w:line="278" w:lineRule="auto"/>
      </w:pPr>
      <w:r w:rsidRPr="00EB03E7">
        <w:t>point (tuple): A tuple representing the coordinates (latitude, longitude) of the point from which the distance is calculated.</w:t>
      </w:r>
    </w:p>
    <w:p w14:paraId="37CA5230" w14:textId="77777777" w:rsidR="00213862" w:rsidRPr="00EB03E7" w:rsidRDefault="00213862" w:rsidP="00213862">
      <w:pPr>
        <w:numPr>
          <w:ilvl w:val="0"/>
          <w:numId w:val="32"/>
        </w:numPr>
        <w:spacing w:line="278" w:lineRule="auto"/>
      </w:pPr>
      <w:proofErr w:type="spellStart"/>
      <w:r w:rsidRPr="00EB03E7">
        <w:t>list_of_points</w:t>
      </w:r>
      <w:proofErr w:type="spellEnd"/>
      <w:r w:rsidRPr="00EB03E7">
        <w:t xml:space="preserve"> (list of tuples): A list of tuples, each containing the coordinates (latitude, longitude) of comparison points.</w:t>
      </w:r>
    </w:p>
    <w:p w14:paraId="67BFDEDE" w14:textId="77777777" w:rsidR="00213862" w:rsidRPr="00EB03E7" w:rsidRDefault="00213862" w:rsidP="00213862">
      <w:pPr>
        <w:rPr>
          <w:b/>
          <w:bCs/>
        </w:rPr>
      </w:pPr>
      <w:r w:rsidRPr="00EB03E7">
        <w:rPr>
          <w:b/>
          <w:bCs/>
        </w:rPr>
        <w:lastRenderedPageBreak/>
        <w:t>Returns:</w:t>
      </w:r>
    </w:p>
    <w:p w14:paraId="46D5C5E9" w14:textId="77777777" w:rsidR="00213862" w:rsidRPr="00EB03E7" w:rsidRDefault="00213862" w:rsidP="00213862">
      <w:pPr>
        <w:numPr>
          <w:ilvl w:val="0"/>
          <w:numId w:val="33"/>
        </w:numPr>
        <w:spacing w:line="278" w:lineRule="auto"/>
      </w:pPr>
      <w:r w:rsidRPr="00EB03E7">
        <w:t>float: The minimum geodesic distance (in meters) from the given point to the closest point in the list.</w:t>
      </w:r>
    </w:p>
    <w:p w14:paraId="12165EA1" w14:textId="77777777" w:rsidR="00213862" w:rsidRDefault="00213862" w:rsidP="00213862"/>
    <w:p w14:paraId="7F38F7F0" w14:textId="77777777" w:rsidR="00213862" w:rsidRPr="00EB03E7" w:rsidRDefault="00213862" w:rsidP="00213862">
      <w:pPr>
        <w:rPr>
          <w:b/>
          <w:bCs/>
        </w:rPr>
      </w:pPr>
      <w:r w:rsidRPr="00EB03E7">
        <w:rPr>
          <w:b/>
          <w:bCs/>
        </w:rPr>
        <w:t>Notes:</w:t>
      </w:r>
    </w:p>
    <w:p w14:paraId="478CADE5" w14:textId="77777777" w:rsidR="00213862" w:rsidRPr="00EB03E7" w:rsidRDefault="00213862" w:rsidP="00213862">
      <w:pPr>
        <w:numPr>
          <w:ilvl w:val="0"/>
          <w:numId w:val="34"/>
        </w:numPr>
        <w:spacing w:line="278" w:lineRule="auto"/>
      </w:pPr>
      <w:r w:rsidRPr="00EB03E7">
        <w:t xml:space="preserve">The function uses the geodesic distance from the </w:t>
      </w:r>
      <w:proofErr w:type="spellStart"/>
      <w:proofErr w:type="gramStart"/>
      <w:r w:rsidRPr="00EB03E7">
        <w:t>geopy.distance</w:t>
      </w:r>
      <w:proofErr w:type="spellEnd"/>
      <w:proofErr w:type="gramEnd"/>
      <w:r w:rsidRPr="00EB03E7">
        <w:t xml:space="preserve"> module, which calculates the shortest path between two points on the Earth’s surface.</w:t>
      </w:r>
    </w:p>
    <w:p w14:paraId="7AF7FFD5" w14:textId="77777777" w:rsidR="00213862" w:rsidRDefault="00213862" w:rsidP="00213862">
      <w:r w:rsidRPr="00EB03E7">
        <w:drawing>
          <wp:inline distT="0" distB="0" distL="0" distR="0" wp14:anchorId="78EF9772" wp14:editId="1A91F125">
            <wp:extent cx="5731510" cy="2118360"/>
            <wp:effectExtent l="0" t="0" r="2540" b="0"/>
            <wp:docPr id="73455634"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634" name="Picture 1" descr="A computer screen with many colorful text&#10;&#10;Description automatically generated"/>
                    <pic:cNvPicPr/>
                  </pic:nvPicPr>
                  <pic:blipFill>
                    <a:blip r:embed="rId19"/>
                    <a:stretch>
                      <a:fillRect/>
                    </a:stretch>
                  </pic:blipFill>
                  <pic:spPr>
                    <a:xfrm>
                      <a:off x="0" y="0"/>
                      <a:ext cx="5731510" cy="2118360"/>
                    </a:xfrm>
                    <a:prstGeom prst="rect">
                      <a:avLst/>
                    </a:prstGeom>
                  </pic:spPr>
                </pic:pic>
              </a:graphicData>
            </a:graphic>
          </wp:inline>
        </w:drawing>
      </w:r>
    </w:p>
    <w:p w14:paraId="171E7FD3" w14:textId="77777777" w:rsidR="00213862" w:rsidRDefault="00213862" w:rsidP="00213862"/>
    <w:p w14:paraId="081A756E" w14:textId="77777777" w:rsidR="00213862" w:rsidRPr="00A22F43" w:rsidRDefault="00213862" w:rsidP="00213862">
      <w:pPr>
        <w:rPr>
          <w:b/>
          <w:bCs/>
        </w:rPr>
      </w:pPr>
      <w:r w:rsidRPr="00A22F43">
        <w:rPr>
          <w:b/>
          <w:bCs/>
        </w:rPr>
        <w:t>Notes:</w:t>
      </w:r>
    </w:p>
    <w:p w14:paraId="7A17C424" w14:textId="77777777" w:rsidR="00213862" w:rsidRPr="00A22F43" w:rsidRDefault="00213862" w:rsidP="00213862">
      <w:pPr>
        <w:numPr>
          <w:ilvl w:val="0"/>
          <w:numId w:val="35"/>
        </w:numPr>
        <w:spacing w:line="278" w:lineRule="auto"/>
      </w:pPr>
      <w:r w:rsidRPr="00A22F43">
        <w:t xml:space="preserve">The function uses the geodesic distance from the </w:t>
      </w:r>
      <w:proofErr w:type="spellStart"/>
      <w:proofErr w:type="gramStart"/>
      <w:r w:rsidRPr="00A22F43">
        <w:t>geopy.distance</w:t>
      </w:r>
      <w:proofErr w:type="spellEnd"/>
      <w:proofErr w:type="gramEnd"/>
      <w:r w:rsidRPr="00A22F43">
        <w:t xml:space="preserve"> module, which calculates the shortest path between two points on the Earth’s surface.</w:t>
      </w:r>
    </w:p>
    <w:p w14:paraId="7CCC8858" w14:textId="77777777" w:rsidR="00213862" w:rsidRPr="00A22F43" w:rsidRDefault="00213862" w:rsidP="00213862">
      <w:pPr>
        <w:numPr>
          <w:ilvl w:val="0"/>
          <w:numId w:val="35"/>
        </w:numPr>
        <w:spacing w:line="278" w:lineRule="auto"/>
      </w:pPr>
      <w:r w:rsidRPr="00A22F43">
        <w:t>This function is suitable for geographic applications, such as finding the closest point of interest or calculating distances between two sets of coordinates.</w:t>
      </w:r>
    </w:p>
    <w:p w14:paraId="4D978E21" w14:textId="77777777" w:rsidR="00213862" w:rsidRDefault="00213862" w:rsidP="00213862"/>
    <w:p w14:paraId="4A34730F" w14:textId="77777777" w:rsidR="00213862" w:rsidRDefault="00213862" w:rsidP="00213862"/>
    <w:p w14:paraId="592EF5F1" w14:textId="77777777" w:rsidR="00213862" w:rsidRPr="00A22F43" w:rsidRDefault="00213862" w:rsidP="00213862">
      <w:pPr>
        <w:rPr>
          <w:b/>
          <w:bCs/>
        </w:rPr>
      </w:pPr>
      <w:proofErr w:type="spellStart"/>
      <w:r w:rsidRPr="00A22F43">
        <w:rPr>
          <w:b/>
          <w:bCs/>
        </w:rPr>
        <w:t>plot_correlation_heatmaps</w:t>
      </w:r>
      <w:proofErr w:type="spellEnd"/>
    </w:p>
    <w:p w14:paraId="799E032D" w14:textId="77777777" w:rsidR="00213862" w:rsidRPr="00A22F43" w:rsidRDefault="00213862" w:rsidP="00213862">
      <w:pPr>
        <w:rPr>
          <w:b/>
          <w:bCs/>
        </w:rPr>
      </w:pPr>
      <w:r w:rsidRPr="00A22F43">
        <w:rPr>
          <w:b/>
          <w:bCs/>
        </w:rPr>
        <w:t>Description:</w:t>
      </w:r>
    </w:p>
    <w:p w14:paraId="3DECD361" w14:textId="77777777" w:rsidR="00213862" w:rsidRPr="00A22F43" w:rsidRDefault="00213862" w:rsidP="00213862">
      <w:r w:rsidRPr="00A22F43">
        <w:t xml:space="preserve">The </w:t>
      </w:r>
      <w:proofErr w:type="spellStart"/>
      <w:r w:rsidRPr="00A22F43">
        <w:t>plot_correlation_heatmaps</w:t>
      </w:r>
      <w:proofErr w:type="spellEnd"/>
      <w:r w:rsidRPr="00A22F43">
        <w:t xml:space="preserve"> function generates two heatmaps to visualize Pearson and Spearman correlations between variables in a dataset. It helps </w:t>
      </w:r>
      <w:proofErr w:type="spellStart"/>
      <w:r w:rsidRPr="00A22F43">
        <w:t>analyze</w:t>
      </w:r>
      <w:proofErr w:type="spellEnd"/>
      <w:r w:rsidRPr="00A22F43">
        <w:t xml:space="preserve"> linear and rank-based relationships between variables, respectively.</w:t>
      </w:r>
    </w:p>
    <w:p w14:paraId="4175F7CC" w14:textId="77777777" w:rsidR="00213862" w:rsidRPr="00A22F43" w:rsidRDefault="00213862" w:rsidP="00213862">
      <w:pPr>
        <w:rPr>
          <w:b/>
          <w:bCs/>
        </w:rPr>
      </w:pPr>
      <w:r w:rsidRPr="00A22F43">
        <w:rPr>
          <w:b/>
          <w:bCs/>
        </w:rPr>
        <w:t>Parameters:</w:t>
      </w:r>
    </w:p>
    <w:p w14:paraId="65B0127E" w14:textId="77777777" w:rsidR="00213862" w:rsidRPr="00A22F43" w:rsidRDefault="00213862" w:rsidP="00213862">
      <w:pPr>
        <w:numPr>
          <w:ilvl w:val="0"/>
          <w:numId w:val="36"/>
        </w:numPr>
        <w:spacing w:line="278" w:lineRule="auto"/>
      </w:pPr>
      <w:r w:rsidRPr="00A22F43">
        <w:t xml:space="preserve">data (2D </w:t>
      </w:r>
      <w:proofErr w:type="spellStart"/>
      <w:r w:rsidRPr="00A22F43">
        <w:t>numpy</w:t>
      </w:r>
      <w:proofErr w:type="spellEnd"/>
      <w:r w:rsidRPr="00A22F43">
        <w:t xml:space="preserve"> array or </w:t>
      </w:r>
      <w:proofErr w:type="spellStart"/>
      <w:proofErr w:type="gramStart"/>
      <w:r w:rsidRPr="00A22F43">
        <w:t>pandas.DataFrame</w:t>
      </w:r>
      <w:proofErr w:type="spellEnd"/>
      <w:proofErr w:type="gramEnd"/>
      <w:r w:rsidRPr="00A22F43">
        <w:t>): The input dataset for correlation analysis.</w:t>
      </w:r>
    </w:p>
    <w:p w14:paraId="2EC24D42" w14:textId="77777777" w:rsidR="00213862" w:rsidRPr="00A22F43" w:rsidRDefault="00213862" w:rsidP="00213862">
      <w:pPr>
        <w:numPr>
          <w:ilvl w:val="0"/>
          <w:numId w:val="36"/>
        </w:numPr>
        <w:spacing w:line="278" w:lineRule="auto"/>
      </w:pPr>
      <w:r w:rsidRPr="00A22F43">
        <w:t>labels (list of strings): A list of labels or column names corresponding to the variables in the dataset.</w:t>
      </w:r>
    </w:p>
    <w:p w14:paraId="6F1A9C83" w14:textId="77777777" w:rsidR="00213862" w:rsidRPr="00A22F43" w:rsidRDefault="00213862" w:rsidP="00213862">
      <w:pPr>
        <w:numPr>
          <w:ilvl w:val="0"/>
          <w:numId w:val="36"/>
        </w:numPr>
        <w:spacing w:line="278" w:lineRule="auto"/>
      </w:pPr>
      <w:r w:rsidRPr="00A22F43">
        <w:t>order (list of integers, optional): A list of indices specifying the order of the variables in the heatmap for aesthetic purposes. If not provided, the default order will be used.</w:t>
      </w:r>
    </w:p>
    <w:p w14:paraId="6AF34EFD" w14:textId="77777777" w:rsidR="00213862" w:rsidRDefault="00213862" w:rsidP="00213862">
      <w:r w:rsidRPr="00A22F43">
        <w:lastRenderedPageBreak/>
        <w:drawing>
          <wp:inline distT="0" distB="0" distL="0" distR="0" wp14:anchorId="6BDCCE50" wp14:editId="543E41D0">
            <wp:extent cx="5731510" cy="3562350"/>
            <wp:effectExtent l="0" t="0" r="2540" b="0"/>
            <wp:docPr id="14076251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5174" name="Picture 1" descr="A screen shot of a computer program&#10;&#10;Description automatically generated"/>
                    <pic:cNvPicPr/>
                  </pic:nvPicPr>
                  <pic:blipFill>
                    <a:blip r:embed="rId20"/>
                    <a:stretch>
                      <a:fillRect/>
                    </a:stretch>
                  </pic:blipFill>
                  <pic:spPr>
                    <a:xfrm>
                      <a:off x="0" y="0"/>
                      <a:ext cx="5731510" cy="3562350"/>
                    </a:xfrm>
                    <a:prstGeom prst="rect">
                      <a:avLst/>
                    </a:prstGeom>
                  </pic:spPr>
                </pic:pic>
              </a:graphicData>
            </a:graphic>
          </wp:inline>
        </w:drawing>
      </w:r>
    </w:p>
    <w:p w14:paraId="132A346D" w14:textId="77777777" w:rsidR="00213862" w:rsidRDefault="00213862" w:rsidP="00213862">
      <w:r w:rsidRPr="00A22F43">
        <w:drawing>
          <wp:inline distT="0" distB="0" distL="0" distR="0" wp14:anchorId="0CDF640A" wp14:editId="710D956B">
            <wp:extent cx="5731510" cy="3524250"/>
            <wp:effectExtent l="0" t="0" r="2540" b="0"/>
            <wp:docPr id="16800898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89871" name="Picture 1" descr="A screen shot of a computer program&#10;&#10;Description automatically generated"/>
                    <pic:cNvPicPr/>
                  </pic:nvPicPr>
                  <pic:blipFill>
                    <a:blip r:embed="rId21"/>
                    <a:stretch>
                      <a:fillRect/>
                    </a:stretch>
                  </pic:blipFill>
                  <pic:spPr>
                    <a:xfrm>
                      <a:off x="0" y="0"/>
                      <a:ext cx="5731510" cy="3524250"/>
                    </a:xfrm>
                    <a:prstGeom prst="rect">
                      <a:avLst/>
                    </a:prstGeom>
                  </pic:spPr>
                </pic:pic>
              </a:graphicData>
            </a:graphic>
          </wp:inline>
        </w:drawing>
      </w:r>
    </w:p>
    <w:p w14:paraId="5529FE75" w14:textId="77777777" w:rsidR="00213862" w:rsidRPr="00A22F43" w:rsidRDefault="00213862" w:rsidP="00213862">
      <w:pPr>
        <w:rPr>
          <w:b/>
          <w:bCs/>
        </w:rPr>
      </w:pPr>
      <w:r w:rsidRPr="00A22F43">
        <w:rPr>
          <w:b/>
          <w:bCs/>
        </w:rPr>
        <w:t>Example Output:</w:t>
      </w:r>
    </w:p>
    <w:p w14:paraId="4713A592" w14:textId="77777777" w:rsidR="00213862" w:rsidRPr="00A22F43" w:rsidRDefault="00213862" w:rsidP="00213862">
      <w:r w:rsidRPr="00A22F43">
        <w:t>The function creates a figure with two subplots:</w:t>
      </w:r>
    </w:p>
    <w:p w14:paraId="57C3AE6D" w14:textId="77777777" w:rsidR="00213862" w:rsidRPr="00A22F43" w:rsidRDefault="00213862" w:rsidP="00213862">
      <w:pPr>
        <w:numPr>
          <w:ilvl w:val="0"/>
          <w:numId w:val="37"/>
        </w:numPr>
        <w:spacing w:line="278" w:lineRule="auto"/>
      </w:pPr>
      <w:r w:rsidRPr="00A22F43">
        <w:rPr>
          <w:b/>
          <w:bCs/>
        </w:rPr>
        <w:t>Pearson Correlation Heatmap</w:t>
      </w:r>
      <w:r w:rsidRPr="00A22F43">
        <w:t>: Visualizes linear correlations between variables.</w:t>
      </w:r>
    </w:p>
    <w:p w14:paraId="09076404" w14:textId="77777777" w:rsidR="00213862" w:rsidRPr="00A22F43" w:rsidRDefault="00213862" w:rsidP="00213862">
      <w:pPr>
        <w:numPr>
          <w:ilvl w:val="0"/>
          <w:numId w:val="37"/>
        </w:numPr>
        <w:spacing w:line="278" w:lineRule="auto"/>
      </w:pPr>
      <w:r w:rsidRPr="00A22F43">
        <w:rPr>
          <w:b/>
          <w:bCs/>
        </w:rPr>
        <w:t>Spearman Correlation Heatmap</w:t>
      </w:r>
      <w:r w:rsidRPr="00A22F43">
        <w:t>: Visualizes rank-based correlations between variables.</w:t>
      </w:r>
    </w:p>
    <w:p w14:paraId="7B94ADD0" w14:textId="77777777" w:rsidR="00213862" w:rsidRPr="00A22F43" w:rsidRDefault="00213862" w:rsidP="00213862">
      <w:pPr>
        <w:rPr>
          <w:b/>
          <w:bCs/>
        </w:rPr>
      </w:pPr>
      <w:r w:rsidRPr="00A22F43">
        <w:rPr>
          <w:b/>
          <w:bCs/>
        </w:rPr>
        <w:t>Notes:</w:t>
      </w:r>
    </w:p>
    <w:p w14:paraId="11DD05E4" w14:textId="77777777" w:rsidR="00213862" w:rsidRPr="00A22F43" w:rsidRDefault="00213862" w:rsidP="00213862">
      <w:pPr>
        <w:numPr>
          <w:ilvl w:val="0"/>
          <w:numId w:val="38"/>
        </w:numPr>
        <w:spacing w:line="278" w:lineRule="auto"/>
      </w:pPr>
      <w:r w:rsidRPr="00A22F43">
        <w:lastRenderedPageBreak/>
        <w:t>The Pearson correlation coefficient measures the strength of the linear relationship between variables.</w:t>
      </w:r>
    </w:p>
    <w:p w14:paraId="6737C315" w14:textId="77777777" w:rsidR="00213862" w:rsidRPr="00A22F43" w:rsidRDefault="00213862" w:rsidP="00213862">
      <w:pPr>
        <w:numPr>
          <w:ilvl w:val="0"/>
          <w:numId w:val="38"/>
        </w:numPr>
        <w:spacing w:line="278" w:lineRule="auto"/>
      </w:pPr>
      <w:r w:rsidRPr="00A22F43">
        <w:t>The Spearman correlation coefficient measures the strength of the rank-based relationship (non-linear, monotonic relationship).</w:t>
      </w:r>
    </w:p>
    <w:p w14:paraId="6143F2DD" w14:textId="77777777" w:rsidR="00213862" w:rsidRPr="00A22F43" w:rsidRDefault="00213862" w:rsidP="00213862">
      <w:pPr>
        <w:numPr>
          <w:ilvl w:val="0"/>
          <w:numId w:val="38"/>
        </w:numPr>
        <w:spacing w:line="278" w:lineRule="auto"/>
      </w:pPr>
      <w:r w:rsidRPr="00A22F43">
        <w:t>The order parameter allows reordering the variables to improve the readability or aesthetics of the heatmaps.</w:t>
      </w:r>
    </w:p>
    <w:p w14:paraId="06C8FA41" w14:textId="77777777" w:rsidR="00213862" w:rsidRPr="00A22F43" w:rsidRDefault="00213862" w:rsidP="00213862">
      <w:pPr>
        <w:rPr>
          <w:b/>
          <w:bCs/>
        </w:rPr>
      </w:pPr>
      <w:proofErr w:type="spellStart"/>
      <w:r w:rsidRPr="00A22F43">
        <w:rPr>
          <w:b/>
          <w:bCs/>
        </w:rPr>
        <w:t>corrheatmap</w:t>
      </w:r>
      <w:proofErr w:type="spellEnd"/>
    </w:p>
    <w:p w14:paraId="67354DA7" w14:textId="77777777" w:rsidR="00213862" w:rsidRPr="00A22F43" w:rsidRDefault="00213862" w:rsidP="00213862">
      <w:pPr>
        <w:rPr>
          <w:b/>
          <w:bCs/>
        </w:rPr>
      </w:pPr>
      <w:r w:rsidRPr="00A22F43">
        <w:rPr>
          <w:b/>
          <w:bCs/>
        </w:rPr>
        <w:t>Description:</w:t>
      </w:r>
    </w:p>
    <w:p w14:paraId="02F0E8CC" w14:textId="77777777" w:rsidR="00213862" w:rsidRPr="00A22F43" w:rsidRDefault="00213862" w:rsidP="00213862">
      <w:r w:rsidRPr="00A22F43">
        <w:t xml:space="preserve">The </w:t>
      </w:r>
      <w:proofErr w:type="spellStart"/>
      <w:r w:rsidRPr="00A22F43">
        <w:t>corrheatmap</w:t>
      </w:r>
      <w:proofErr w:type="spellEnd"/>
      <w:r w:rsidRPr="00A22F43">
        <w:t xml:space="preserve"> function is a helper function used to plot a heatmap of correlation values. It visualizes a matrix of correlation coefficients with annotated values and </w:t>
      </w:r>
      <w:proofErr w:type="spellStart"/>
      <w:r w:rsidRPr="00A22F43">
        <w:t>color</w:t>
      </w:r>
      <w:proofErr w:type="spellEnd"/>
      <w:r w:rsidRPr="00A22F43">
        <w:t xml:space="preserve"> scaling.</w:t>
      </w:r>
    </w:p>
    <w:p w14:paraId="6F1F8783" w14:textId="77777777" w:rsidR="00213862" w:rsidRPr="00A22F43" w:rsidRDefault="00213862" w:rsidP="00213862">
      <w:pPr>
        <w:rPr>
          <w:b/>
          <w:bCs/>
        </w:rPr>
      </w:pPr>
      <w:r w:rsidRPr="00A22F43">
        <w:rPr>
          <w:b/>
          <w:bCs/>
        </w:rPr>
        <w:t>Parameters:</w:t>
      </w:r>
    </w:p>
    <w:p w14:paraId="279EAFA5" w14:textId="77777777" w:rsidR="00213862" w:rsidRPr="00A22F43" w:rsidRDefault="00213862" w:rsidP="00213862">
      <w:pPr>
        <w:numPr>
          <w:ilvl w:val="0"/>
          <w:numId w:val="39"/>
        </w:numPr>
        <w:spacing w:line="278" w:lineRule="auto"/>
      </w:pPr>
      <w:r w:rsidRPr="00A22F43">
        <w:t xml:space="preserve">R (2D </w:t>
      </w:r>
      <w:proofErr w:type="spellStart"/>
      <w:r w:rsidRPr="00A22F43">
        <w:t>numpy</w:t>
      </w:r>
      <w:proofErr w:type="spellEnd"/>
      <w:r w:rsidRPr="00A22F43">
        <w:t xml:space="preserve"> array): The correlation matrix to visualize.</w:t>
      </w:r>
    </w:p>
    <w:p w14:paraId="0DC50B83" w14:textId="77777777" w:rsidR="00213862" w:rsidRPr="00A22F43" w:rsidRDefault="00213862" w:rsidP="00213862">
      <w:pPr>
        <w:numPr>
          <w:ilvl w:val="0"/>
          <w:numId w:val="39"/>
        </w:numPr>
        <w:spacing w:line="278" w:lineRule="auto"/>
      </w:pPr>
      <w:r w:rsidRPr="00A22F43">
        <w:t>labels (list of strings): The labels for the rows and columns of the heatmap.</w:t>
      </w:r>
    </w:p>
    <w:p w14:paraId="5B574767" w14:textId="77777777" w:rsidR="00213862" w:rsidRPr="00A22F43" w:rsidRDefault="00213862" w:rsidP="00213862">
      <w:pPr>
        <w:rPr>
          <w:b/>
          <w:bCs/>
        </w:rPr>
      </w:pPr>
      <w:r w:rsidRPr="00A22F43">
        <w:rPr>
          <w:b/>
          <w:bCs/>
        </w:rPr>
        <w:t>Example Usage:</w:t>
      </w:r>
    </w:p>
    <w:p w14:paraId="3E5B17B4" w14:textId="77777777" w:rsidR="00213862" w:rsidRPr="00A22F43" w:rsidRDefault="00213862" w:rsidP="00213862">
      <w:r w:rsidRPr="00A22F43">
        <w:t xml:space="preserve">This function is called within </w:t>
      </w:r>
      <w:proofErr w:type="spellStart"/>
      <w:r w:rsidRPr="00A22F43">
        <w:t>plot_correlation_heatmaps</w:t>
      </w:r>
      <w:proofErr w:type="spellEnd"/>
      <w:r w:rsidRPr="00A22F43">
        <w:t xml:space="preserve"> to display the heatmaps.</w:t>
      </w:r>
    </w:p>
    <w:p w14:paraId="47A933B3" w14:textId="77777777" w:rsidR="00213862" w:rsidRPr="00A22F43" w:rsidRDefault="00213862" w:rsidP="00213862">
      <w:pPr>
        <w:rPr>
          <w:b/>
          <w:bCs/>
        </w:rPr>
      </w:pPr>
      <w:r w:rsidRPr="00A22F43">
        <w:rPr>
          <w:b/>
          <w:bCs/>
        </w:rPr>
        <w:t>Example Output:</w:t>
      </w:r>
    </w:p>
    <w:p w14:paraId="413135AA" w14:textId="77777777" w:rsidR="00213862" w:rsidRPr="00A22F43" w:rsidRDefault="00213862" w:rsidP="00213862">
      <w:r w:rsidRPr="00A22F43">
        <w:t>The function displays a heatmap with:</w:t>
      </w:r>
    </w:p>
    <w:p w14:paraId="17E49A38" w14:textId="77777777" w:rsidR="00213862" w:rsidRPr="00A22F43" w:rsidRDefault="00213862" w:rsidP="00213862">
      <w:pPr>
        <w:numPr>
          <w:ilvl w:val="0"/>
          <w:numId w:val="40"/>
        </w:numPr>
        <w:spacing w:line="278" w:lineRule="auto"/>
      </w:pPr>
      <w:proofErr w:type="spellStart"/>
      <w:r w:rsidRPr="00A22F43">
        <w:t>Color</w:t>
      </w:r>
      <w:proofErr w:type="spellEnd"/>
      <w:r w:rsidRPr="00A22F43">
        <w:t xml:space="preserve"> scaling from red (negative correlation) to blue (positive correlation).</w:t>
      </w:r>
    </w:p>
    <w:p w14:paraId="37FD198E" w14:textId="77777777" w:rsidR="00213862" w:rsidRPr="00A22F43" w:rsidRDefault="00213862" w:rsidP="00213862">
      <w:pPr>
        <w:numPr>
          <w:ilvl w:val="0"/>
          <w:numId w:val="40"/>
        </w:numPr>
        <w:spacing w:line="278" w:lineRule="auto"/>
      </w:pPr>
      <w:r w:rsidRPr="00A22F43">
        <w:t>Annotated correlation coefficients inside each cell.</w:t>
      </w:r>
    </w:p>
    <w:p w14:paraId="03CA33CE" w14:textId="77777777" w:rsidR="00213862" w:rsidRPr="00A22F43" w:rsidRDefault="00213862" w:rsidP="00213862">
      <w:pPr>
        <w:numPr>
          <w:ilvl w:val="0"/>
          <w:numId w:val="40"/>
        </w:numPr>
        <w:spacing w:line="278" w:lineRule="auto"/>
      </w:pPr>
      <w:r w:rsidRPr="00A22F43">
        <w:t>Labels for both axes based on the provided labels.</w:t>
      </w:r>
    </w:p>
    <w:p w14:paraId="7F3229CB" w14:textId="77777777" w:rsidR="00213862" w:rsidRDefault="00213862" w:rsidP="00213862"/>
    <w:p w14:paraId="427A4748" w14:textId="77777777" w:rsidR="00213862" w:rsidRPr="00864D5B" w:rsidRDefault="00213862" w:rsidP="00213862"/>
    <w:p w14:paraId="680D7CC8" w14:textId="77777777" w:rsidR="00213862" w:rsidRPr="00864D5B" w:rsidRDefault="00213862" w:rsidP="00213862">
      <w:pPr>
        <w:rPr>
          <w:b/>
          <w:bCs/>
        </w:rPr>
      </w:pPr>
      <w:proofErr w:type="spellStart"/>
      <w:r w:rsidRPr="00864D5B">
        <w:rPr>
          <w:b/>
          <w:bCs/>
        </w:rPr>
        <w:t>optimal_k_clusters</w:t>
      </w:r>
      <w:proofErr w:type="spellEnd"/>
      <w:r>
        <w:rPr>
          <w:b/>
          <w:bCs/>
        </w:rPr>
        <w:t xml:space="preserve"> using silhouette score</w:t>
      </w:r>
    </w:p>
    <w:p w14:paraId="6878E683" w14:textId="77777777" w:rsidR="00213862" w:rsidRPr="00864D5B" w:rsidRDefault="00213862" w:rsidP="00213862">
      <w:pPr>
        <w:rPr>
          <w:b/>
          <w:bCs/>
        </w:rPr>
      </w:pPr>
      <w:r w:rsidRPr="00864D5B">
        <w:rPr>
          <w:b/>
          <w:bCs/>
        </w:rPr>
        <w:t>Description:</w:t>
      </w:r>
    </w:p>
    <w:p w14:paraId="013011FA" w14:textId="77777777" w:rsidR="00213862" w:rsidRPr="00864D5B" w:rsidRDefault="00213862" w:rsidP="00213862">
      <w:r w:rsidRPr="00864D5B">
        <w:t xml:space="preserve">The </w:t>
      </w:r>
      <w:proofErr w:type="spellStart"/>
      <w:r w:rsidRPr="00864D5B">
        <w:t>optimal_k_clusters</w:t>
      </w:r>
      <w:proofErr w:type="spellEnd"/>
      <w:r w:rsidRPr="00864D5B">
        <w:t xml:space="preserve"> function determines the optimal number of clusters for K-means clustering by evaluating silhouette scores across a range of cluster numbers. It plots the silhouette scores for different values of k and returns the number of clusters with the highest silhouette score.</w:t>
      </w:r>
    </w:p>
    <w:p w14:paraId="2C2E43E4" w14:textId="77777777" w:rsidR="00213862" w:rsidRPr="00864D5B" w:rsidRDefault="00213862" w:rsidP="00213862">
      <w:pPr>
        <w:rPr>
          <w:b/>
          <w:bCs/>
        </w:rPr>
      </w:pPr>
      <w:r w:rsidRPr="00864D5B">
        <w:rPr>
          <w:b/>
          <w:bCs/>
        </w:rPr>
        <w:t>Parameters:</w:t>
      </w:r>
    </w:p>
    <w:p w14:paraId="05EF51C8" w14:textId="77777777" w:rsidR="00213862" w:rsidRPr="00864D5B" w:rsidRDefault="00213862" w:rsidP="00213862">
      <w:pPr>
        <w:numPr>
          <w:ilvl w:val="0"/>
          <w:numId w:val="41"/>
        </w:numPr>
        <w:spacing w:line="278" w:lineRule="auto"/>
      </w:pPr>
      <w:r w:rsidRPr="00864D5B">
        <w:t>data (</w:t>
      </w:r>
      <w:proofErr w:type="spellStart"/>
      <w:r w:rsidRPr="00864D5B">
        <w:t>numpy</w:t>
      </w:r>
      <w:proofErr w:type="spellEnd"/>
      <w:r w:rsidRPr="00864D5B">
        <w:t xml:space="preserve"> array or </w:t>
      </w:r>
      <w:proofErr w:type="spellStart"/>
      <w:proofErr w:type="gramStart"/>
      <w:r w:rsidRPr="00864D5B">
        <w:t>pandas.DataFrame</w:t>
      </w:r>
      <w:proofErr w:type="spellEnd"/>
      <w:proofErr w:type="gramEnd"/>
      <w:r w:rsidRPr="00864D5B">
        <w:t>): The dataset on which K-means clustering will be performed.</w:t>
      </w:r>
    </w:p>
    <w:p w14:paraId="49211D5D" w14:textId="77777777" w:rsidR="00213862" w:rsidRPr="00864D5B" w:rsidRDefault="00213862" w:rsidP="00213862">
      <w:pPr>
        <w:numPr>
          <w:ilvl w:val="0"/>
          <w:numId w:val="41"/>
        </w:numPr>
        <w:spacing w:line="278" w:lineRule="auto"/>
      </w:pPr>
      <w:proofErr w:type="spellStart"/>
      <w:r w:rsidRPr="00864D5B">
        <w:t>k_range</w:t>
      </w:r>
      <w:proofErr w:type="spellEnd"/>
      <w:r w:rsidRPr="00864D5B">
        <w:t xml:space="preserve"> (range or list of integers): A range of values for the number of clusters (k) to test.</w:t>
      </w:r>
    </w:p>
    <w:p w14:paraId="167067B8" w14:textId="77777777" w:rsidR="00213862" w:rsidRPr="00864D5B" w:rsidRDefault="00213862" w:rsidP="00213862">
      <w:pPr>
        <w:rPr>
          <w:b/>
          <w:bCs/>
        </w:rPr>
      </w:pPr>
      <w:r w:rsidRPr="00864D5B">
        <w:rPr>
          <w:b/>
          <w:bCs/>
        </w:rPr>
        <w:t>Returns:</w:t>
      </w:r>
    </w:p>
    <w:p w14:paraId="7147C16D" w14:textId="77777777" w:rsidR="00213862" w:rsidRDefault="00213862" w:rsidP="00213862">
      <w:pPr>
        <w:numPr>
          <w:ilvl w:val="0"/>
          <w:numId w:val="42"/>
        </w:numPr>
        <w:spacing w:line="278" w:lineRule="auto"/>
      </w:pPr>
      <w:proofErr w:type="spellStart"/>
      <w:r w:rsidRPr="00864D5B">
        <w:t>optimal_k</w:t>
      </w:r>
      <w:proofErr w:type="spellEnd"/>
      <w:r w:rsidRPr="00864D5B">
        <w:t xml:space="preserve"> (int): The optimal number of clusters, which corresponds to the highest silhouette score.</w:t>
      </w:r>
    </w:p>
    <w:p w14:paraId="68D46CA7" w14:textId="77777777" w:rsidR="00213862" w:rsidRDefault="00213862" w:rsidP="00213862">
      <w:pPr>
        <w:ind w:left="720"/>
      </w:pPr>
    </w:p>
    <w:p w14:paraId="38593ED3" w14:textId="77777777" w:rsidR="00213862" w:rsidRDefault="00213862" w:rsidP="00213862">
      <w:pPr>
        <w:ind w:left="720"/>
      </w:pPr>
      <w:r w:rsidRPr="00864D5B">
        <w:lastRenderedPageBreak/>
        <w:drawing>
          <wp:inline distT="0" distB="0" distL="0" distR="0" wp14:anchorId="312A1625" wp14:editId="36A04F0D">
            <wp:extent cx="5731510" cy="4198620"/>
            <wp:effectExtent l="0" t="0" r="2540" b="0"/>
            <wp:docPr id="1460469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9397" name="Picture 1" descr="A screenshot of a computer program&#10;&#10;Description automatically generated"/>
                    <pic:cNvPicPr/>
                  </pic:nvPicPr>
                  <pic:blipFill>
                    <a:blip r:embed="rId22"/>
                    <a:stretch>
                      <a:fillRect/>
                    </a:stretch>
                  </pic:blipFill>
                  <pic:spPr>
                    <a:xfrm>
                      <a:off x="0" y="0"/>
                      <a:ext cx="5731510" cy="4198620"/>
                    </a:xfrm>
                    <a:prstGeom prst="rect">
                      <a:avLst/>
                    </a:prstGeom>
                  </pic:spPr>
                </pic:pic>
              </a:graphicData>
            </a:graphic>
          </wp:inline>
        </w:drawing>
      </w:r>
    </w:p>
    <w:p w14:paraId="52CBFDAB" w14:textId="77777777" w:rsidR="00213862" w:rsidRDefault="00213862" w:rsidP="00213862">
      <w:pPr>
        <w:ind w:left="720"/>
      </w:pPr>
      <w:r w:rsidRPr="00864D5B">
        <w:drawing>
          <wp:inline distT="0" distB="0" distL="0" distR="0" wp14:anchorId="3F0575BF" wp14:editId="4F82F9ED">
            <wp:extent cx="5731510" cy="2032635"/>
            <wp:effectExtent l="0" t="0" r="2540" b="5715"/>
            <wp:docPr id="13403489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48952" name="Picture 1" descr="A screen shot of a computer code&#10;&#10;Description automatically generated"/>
                    <pic:cNvPicPr/>
                  </pic:nvPicPr>
                  <pic:blipFill>
                    <a:blip r:embed="rId23"/>
                    <a:stretch>
                      <a:fillRect/>
                    </a:stretch>
                  </pic:blipFill>
                  <pic:spPr>
                    <a:xfrm>
                      <a:off x="0" y="0"/>
                      <a:ext cx="5731510" cy="2032635"/>
                    </a:xfrm>
                    <a:prstGeom prst="rect">
                      <a:avLst/>
                    </a:prstGeom>
                  </pic:spPr>
                </pic:pic>
              </a:graphicData>
            </a:graphic>
          </wp:inline>
        </w:drawing>
      </w:r>
    </w:p>
    <w:p w14:paraId="76CF5ADD" w14:textId="77777777" w:rsidR="00213862" w:rsidRDefault="00213862" w:rsidP="00213862">
      <w:pPr>
        <w:ind w:left="720"/>
      </w:pPr>
      <w:r w:rsidRPr="00967545">
        <w:lastRenderedPageBreak/>
        <w:drawing>
          <wp:inline distT="0" distB="0" distL="0" distR="0" wp14:anchorId="6EBAD542" wp14:editId="10942EDA">
            <wp:extent cx="5731510" cy="4215130"/>
            <wp:effectExtent l="0" t="0" r="2540" b="0"/>
            <wp:docPr id="20896272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2723" name="Picture 1" descr="A graph with blue lines and numbers&#10;&#10;Description automatically generated"/>
                    <pic:cNvPicPr/>
                  </pic:nvPicPr>
                  <pic:blipFill>
                    <a:blip r:embed="rId24"/>
                    <a:stretch>
                      <a:fillRect/>
                    </a:stretch>
                  </pic:blipFill>
                  <pic:spPr>
                    <a:xfrm>
                      <a:off x="0" y="0"/>
                      <a:ext cx="5731510" cy="4215130"/>
                    </a:xfrm>
                    <a:prstGeom prst="rect">
                      <a:avLst/>
                    </a:prstGeom>
                  </pic:spPr>
                </pic:pic>
              </a:graphicData>
            </a:graphic>
          </wp:inline>
        </w:drawing>
      </w:r>
    </w:p>
    <w:p w14:paraId="0BDDD702" w14:textId="77777777" w:rsidR="00213862" w:rsidRPr="00864D5B" w:rsidRDefault="00213862" w:rsidP="00213862">
      <w:pPr>
        <w:ind w:left="720"/>
        <w:rPr>
          <w:b/>
          <w:bCs/>
        </w:rPr>
      </w:pPr>
      <w:r w:rsidRPr="00864D5B">
        <w:rPr>
          <w:b/>
          <w:bCs/>
        </w:rPr>
        <w:t>Plot:</w:t>
      </w:r>
    </w:p>
    <w:p w14:paraId="588E31FB" w14:textId="77777777" w:rsidR="00213862" w:rsidRPr="00864D5B" w:rsidRDefault="00213862" w:rsidP="00213862">
      <w:pPr>
        <w:numPr>
          <w:ilvl w:val="0"/>
          <w:numId w:val="43"/>
        </w:numPr>
        <w:spacing w:line="278" w:lineRule="auto"/>
      </w:pPr>
      <w:r w:rsidRPr="00864D5B">
        <w:rPr>
          <w:b/>
          <w:bCs/>
        </w:rPr>
        <w:t>X-axis</w:t>
      </w:r>
      <w:r w:rsidRPr="00864D5B">
        <w:t>: Number of clusters (k).</w:t>
      </w:r>
    </w:p>
    <w:p w14:paraId="6220443F" w14:textId="77777777" w:rsidR="00213862" w:rsidRPr="00864D5B" w:rsidRDefault="00213862" w:rsidP="00213862">
      <w:pPr>
        <w:numPr>
          <w:ilvl w:val="0"/>
          <w:numId w:val="43"/>
        </w:numPr>
        <w:spacing w:line="278" w:lineRule="auto"/>
      </w:pPr>
      <w:r w:rsidRPr="00864D5B">
        <w:rPr>
          <w:b/>
          <w:bCs/>
        </w:rPr>
        <w:t>Y-axis</w:t>
      </w:r>
      <w:r w:rsidRPr="00864D5B">
        <w:t>: Silhouette Score.</w:t>
      </w:r>
    </w:p>
    <w:p w14:paraId="0AE70B78" w14:textId="77777777" w:rsidR="00213862" w:rsidRPr="00864D5B" w:rsidRDefault="00213862" w:rsidP="00213862">
      <w:pPr>
        <w:numPr>
          <w:ilvl w:val="0"/>
          <w:numId w:val="43"/>
        </w:numPr>
        <w:spacing w:line="278" w:lineRule="auto"/>
      </w:pPr>
      <w:r w:rsidRPr="00864D5B">
        <w:rPr>
          <w:b/>
          <w:bCs/>
        </w:rPr>
        <w:t>Marker</w:t>
      </w:r>
      <w:r w:rsidRPr="00864D5B">
        <w:t>: Indicates the silhouette score for each value of k.</w:t>
      </w:r>
    </w:p>
    <w:p w14:paraId="5CAFA141" w14:textId="77777777" w:rsidR="00213862" w:rsidRPr="00864D5B" w:rsidRDefault="00213862" w:rsidP="00213862">
      <w:pPr>
        <w:ind w:left="720"/>
        <w:rPr>
          <w:b/>
          <w:bCs/>
        </w:rPr>
      </w:pPr>
      <w:r w:rsidRPr="00864D5B">
        <w:rPr>
          <w:b/>
          <w:bCs/>
        </w:rPr>
        <w:t>Notes:</w:t>
      </w:r>
    </w:p>
    <w:p w14:paraId="58CA3053" w14:textId="77777777" w:rsidR="00213862" w:rsidRPr="00864D5B" w:rsidRDefault="00213862" w:rsidP="00213862">
      <w:pPr>
        <w:numPr>
          <w:ilvl w:val="0"/>
          <w:numId w:val="44"/>
        </w:numPr>
        <w:spacing w:line="278" w:lineRule="auto"/>
      </w:pPr>
      <w:r w:rsidRPr="00864D5B">
        <w:rPr>
          <w:b/>
          <w:bCs/>
        </w:rPr>
        <w:t>Silhouette Score</w:t>
      </w:r>
      <w:r w:rsidRPr="00864D5B">
        <w:t>: A metric used to measure how similar an object is to its own cluster compared to other clusters. A higher score indicates better-defined clusters</w:t>
      </w:r>
    </w:p>
    <w:p w14:paraId="5FACC7B4" w14:textId="77777777" w:rsidR="00213862" w:rsidRPr="00864D5B" w:rsidRDefault="00213862" w:rsidP="00213862">
      <w:pPr>
        <w:ind w:left="720"/>
      </w:pPr>
    </w:p>
    <w:p w14:paraId="02761F48" w14:textId="77777777" w:rsidR="00213862" w:rsidRDefault="00213862" w:rsidP="00213862"/>
    <w:p w14:paraId="089ACD4C" w14:textId="77777777" w:rsidR="00213862" w:rsidRPr="00864D5B" w:rsidRDefault="00213862" w:rsidP="00213862">
      <w:pPr>
        <w:rPr>
          <w:b/>
          <w:bCs/>
        </w:rPr>
      </w:pPr>
      <w:proofErr w:type="spellStart"/>
      <w:r w:rsidRPr="00864D5B">
        <w:rPr>
          <w:b/>
          <w:bCs/>
        </w:rPr>
        <w:t>find_optimal_clusters</w:t>
      </w:r>
      <w:proofErr w:type="spellEnd"/>
      <w:r>
        <w:rPr>
          <w:b/>
          <w:bCs/>
        </w:rPr>
        <w:t xml:space="preserve"> using elbow method</w:t>
      </w:r>
    </w:p>
    <w:p w14:paraId="35C2A2AC" w14:textId="77777777" w:rsidR="00213862" w:rsidRPr="00864D5B" w:rsidRDefault="00213862" w:rsidP="00213862">
      <w:pPr>
        <w:rPr>
          <w:b/>
          <w:bCs/>
        </w:rPr>
      </w:pPr>
      <w:r w:rsidRPr="00864D5B">
        <w:rPr>
          <w:b/>
          <w:bCs/>
        </w:rPr>
        <w:t>Description:</w:t>
      </w:r>
    </w:p>
    <w:p w14:paraId="06E76497" w14:textId="77777777" w:rsidR="00213862" w:rsidRPr="00864D5B" w:rsidRDefault="00213862" w:rsidP="00213862">
      <w:r w:rsidRPr="00864D5B">
        <w:t xml:space="preserve">The </w:t>
      </w:r>
      <w:proofErr w:type="spellStart"/>
      <w:r w:rsidRPr="00864D5B">
        <w:t>find_optimal_clusters</w:t>
      </w:r>
      <w:proofErr w:type="spellEnd"/>
      <w:r w:rsidRPr="00864D5B">
        <w:t xml:space="preserve"> function determines the optimal number of clusters for K-means clustering using the elbow method. It visualizes the elbow plot to help identify the point at which increasing the number of clusters yields diminishing returns in terms of reduced distortion (sum of squared distances from points to their assigned cluster </w:t>
      </w:r>
      <w:proofErr w:type="spellStart"/>
      <w:r w:rsidRPr="00864D5B">
        <w:t>center</w:t>
      </w:r>
      <w:proofErr w:type="spellEnd"/>
      <w:r w:rsidRPr="00864D5B">
        <w:t>).</w:t>
      </w:r>
    </w:p>
    <w:p w14:paraId="760A9D50" w14:textId="77777777" w:rsidR="00213862" w:rsidRPr="00864D5B" w:rsidRDefault="00213862" w:rsidP="00213862">
      <w:pPr>
        <w:rPr>
          <w:b/>
          <w:bCs/>
        </w:rPr>
      </w:pPr>
      <w:r w:rsidRPr="00864D5B">
        <w:rPr>
          <w:b/>
          <w:bCs/>
        </w:rPr>
        <w:t>Parameters:</w:t>
      </w:r>
    </w:p>
    <w:p w14:paraId="10420991" w14:textId="77777777" w:rsidR="00213862" w:rsidRPr="00864D5B" w:rsidRDefault="00213862" w:rsidP="00213862">
      <w:pPr>
        <w:numPr>
          <w:ilvl w:val="0"/>
          <w:numId w:val="45"/>
        </w:numPr>
        <w:spacing w:line="278" w:lineRule="auto"/>
      </w:pPr>
      <w:r w:rsidRPr="00864D5B">
        <w:t>data (</w:t>
      </w:r>
      <w:proofErr w:type="spellStart"/>
      <w:r w:rsidRPr="00864D5B">
        <w:t>numpy</w:t>
      </w:r>
      <w:proofErr w:type="spellEnd"/>
      <w:r w:rsidRPr="00864D5B">
        <w:t xml:space="preserve"> array or </w:t>
      </w:r>
      <w:proofErr w:type="spellStart"/>
      <w:proofErr w:type="gramStart"/>
      <w:r w:rsidRPr="00864D5B">
        <w:t>pandas.DataFrame</w:t>
      </w:r>
      <w:proofErr w:type="spellEnd"/>
      <w:proofErr w:type="gramEnd"/>
      <w:r w:rsidRPr="00864D5B">
        <w:t xml:space="preserve">): The dataset on which K-means clustering will be performed. It is recommended that the data be </w:t>
      </w:r>
      <w:proofErr w:type="spellStart"/>
      <w:r w:rsidRPr="00864D5B">
        <w:t>preprocessed</w:t>
      </w:r>
      <w:proofErr w:type="spellEnd"/>
      <w:r w:rsidRPr="00864D5B">
        <w:t>, such as being PCA-transformed.</w:t>
      </w:r>
    </w:p>
    <w:p w14:paraId="5075AAC2" w14:textId="77777777" w:rsidR="00213862" w:rsidRPr="00864D5B" w:rsidRDefault="00213862" w:rsidP="00213862">
      <w:pPr>
        <w:numPr>
          <w:ilvl w:val="0"/>
          <w:numId w:val="45"/>
        </w:numPr>
        <w:spacing w:line="278" w:lineRule="auto"/>
      </w:pPr>
      <w:proofErr w:type="spellStart"/>
      <w:r w:rsidRPr="00864D5B">
        <w:lastRenderedPageBreak/>
        <w:t>k_range</w:t>
      </w:r>
      <w:proofErr w:type="spellEnd"/>
      <w:r w:rsidRPr="00864D5B">
        <w:t xml:space="preserve"> (tuple of integers, optional): A range specifying the minimum and maximum number of clusters (k) to test. Default is (2, 12).</w:t>
      </w:r>
    </w:p>
    <w:p w14:paraId="4D24BF53" w14:textId="77777777" w:rsidR="00213862" w:rsidRPr="00864D5B" w:rsidRDefault="00213862" w:rsidP="00213862">
      <w:pPr>
        <w:rPr>
          <w:b/>
          <w:bCs/>
        </w:rPr>
      </w:pPr>
      <w:r w:rsidRPr="00864D5B">
        <w:rPr>
          <w:b/>
          <w:bCs/>
        </w:rPr>
        <w:t>Returns:</w:t>
      </w:r>
    </w:p>
    <w:p w14:paraId="15CCADBE" w14:textId="77777777" w:rsidR="00213862" w:rsidRDefault="00213862" w:rsidP="00213862">
      <w:pPr>
        <w:numPr>
          <w:ilvl w:val="0"/>
          <w:numId w:val="46"/>
        </w:numPr>
        <w:spacing w:line="278" w:lineRule="auto"/>
      </w:pPr>
      <w:r w:rsidRPr="00864D5B">
        <w:t>The function generates and displays an elbow plot, showing the distortion for each value of k in the specified range. The optimal number of clusters is identified by the "elbow point," where the distortion starts to decrease more slowly.</w:t>
      </w:r>
    </w:p>
    <w:p w14:paraId="68321CA6" w14:textId="77777777" w:rsidR="00213862" w:rsidRPr="00864D5B" w:rsidRDefault="00213862" w:rsidP="00213862">
      <w:r w:rsidRPr="00864D5B">
        <w:drawing>
          <wp:inline distT="0" distB="0" distL="0" distR="0" wp14:anchorId="1FD62E00" wp14:editId="736F9D01">
            <wp:extent cx="5731510" cy="3719195"/>
            <wp:effectExtent l="0" t="0" r="2540" b="0"/>
            <wp:docPr id="275420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2011" name="Picture 1" descr="A screenshot of a computer program&#10;&#10;Description automatically generated"/>
                    <pic:cNvPicPr/>
                  </pic:nvPicPr>
                  <pic:blipFill>
                    <a:blip r:embed="rId25"/>
                    <a:stretch>
                      <a:fillRect/>
                    </a:stretch>
                  </pic:blipFill>
                  <pic:spPr>
                    <a:xfrm>
                      <a:off x="0" y="0"/>
                      <a:ext cx="5731510" cy="3719195"/>
                    </a:xfrm>
                    <a:prstGeom prst="rect">
                      <a:avLst/>
                    </a:prstGeom>
                  </pic:spPr>
                </pic:pic>
              </a:graphicData>
            </a:graphic>
          </wp:inline>
        </w:drawing>
      </w:r>
    </w:p>
    <w:p w14:paraId="65820935" w14:textId="77777777" w:rsidR="00213862" w:rsidRDefault="00213862" w:rsidP="00213862">
      <w:r w:rsidRPr="00967545">
        <w:drawing>
          <wp:inline distT="0" distB="0" distL="0" distR="0" wp14:anchorId="437992F7" wp14:editId="2A07E792">
            <wp:extent cx="5731510" cy="3360420"/>
            <wp:effectExtent l="0" t="0" r="2540" b="0"/>
            <wp:docPr id="172894454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44548" name="Picture 1" descr="A graph with a line going up&#10;&#10;Description automatically generated"/>
                    <pic:cNvPicPr/>
                  </pic:nvPicPr>
                  <pic:blipFill>
                    <a:blip r:embed="rId26"/>
                    <a:stretch>
                      <a:fillRect/>
                    </a:stretch>
                  </pic:blipFill>
                  <pic:spPr>
                    <a:xfrm>
                      <a:off x="0" y="0"/>
                      <a:ext cx="5731510" cy="3360420"/>
                    </a:xfrm>
                    <a:prstGeom prst="rect">
                      <a:avLst/>
                    </a:prstGeom>
                  </pic:spPr>
                </pic:pic>
              </a:graphicData>
            </a:graphic>
          </wp:inline>
        </w:drawing>
      </w:r>
    </w:p>
    <w:p w14:paraId="48A82E97" w14:textId="77777777" w:rsidR="00213862" w:rsidRDefault="00213862" w:rsidP="00213862"/>
    <w:p w14:paraId="771025C0" w14:textId="77777777" w:rsidR="00213862" w:rsidRDefault="00213862" w:rsidP="00213862"/>
    <w:p w14:paraId="41854138" w14:textId="77777777" w:rsidR="00213862" w:rsidRDefault="00213862" w:rsidP="00213862"/>
    <w:p w14:paraId="3023CE99" w14:textId="77777777" w:rsidR="00213862" w:rsidRDefault="00213862" w:rsidP="00213862"/>
    <w:p w14:paraId="68B98178" w14:textId="77777777" w:rsidR="00213862" w:rsidRPr="00864D5B" w:rsidRDefault="00213862" w:rsidP="00213862">
      <w:pPr>
        <w:rPr>
          <w:b/>
          <w:bCs/>
        </w:rPr>
      </w:pPr>
      <w:proofErr w:type="spellStart"/>
      <w:r w:rsidRPr="00864D5B">
        <w:rPr>
          <w:b/>
          <w:bCs/>
        </w:rPr>
        <w:t>dimensionality_reduction</w:t>
      </w:r>
      <w:proofErr w:type="spellEnd"/>
    </w:p>
    <w:p w14:paraId="2FA8DA25" w14:textId="77777777" w:rsidR="00213862" w:rsidRPr="00864D5B" w:rsidRDefault="00213862" w:rsidP="00213862">
      <w:pPr>
        <w:rPr>
          <w:b/>
          <w:bCs/>
        </w:rPr>
      </w:pPr>
      <w:r w:rsidRPr="00864D5B">
        <w:rPr>
          <w:b/>
          <w:bCs/>
        </w:rPr>
        <w:t>Description:</w:t>
      </w:r>
    </w:p>
    <w:p w14:paraId="7BC59973" w14:textId="77777777" w:rsidR="00213862" w:rsidRPr="00864D5B" w:rsidRDefault="00213862" w:rsidP="00213862">
      <w:r w:rsidRPr="00864D5B">
        <w:t xml:space="preserve">The </w:t>
      </w:r>
      <w:proofErr w:type="spellStart"/>
      <w:r w:rsidRPr="00864D5B">
        <w:t>dimensionality_reduction</w:t>
      </w:r>
      <w:proofErr w:type="spellEnd"/>
      <w:r w:rsidRPr="00864D5B">
        <w:t xml:space="preserve"> function applies dimensionality reduction techniques such as Principal Component Analysis (PCA) or t-Distributed Stochastic </w:t>
      </w:r>
      <w:proofErr w:type="spellStart"/>
      <w:r w:rsidRPr="00864D5B">
        <w:t>Neighbor</w:t>
      </w:r>
      <w:proofErr w:type="spellEnd"/>
      <w:r w:rsidRPr="00864D5B">
        <w:t xml:space="preserve"> Embedding (t-SNE) to reduce the number of dimensions in a dataset. This is particularly useful for visualizing high-dimensional data or improving the performance of machine learning models.</w:t>
      </w:r>
    </w:p>
    <w:p w14:paraId="669CD313" w14:textId="77777777" w:rsidR="00213862" w:rsidRPr="00864D5B" w:rsidRDefault="00213862" w:rsidP="00213862">
      <w:pPr>
        <w:rPr>
          <w:b/>
          <w:bCs/>
        </w:rPr>
      </w:pPr>
      <w:r w:rsidRPr="00864D5B">
        <w:rPr>
          <w:b/>
          <w:bCs/>
        </w:rPr>
        <w:t>Parameters:</w:t>
      </w:r>
    </w:p>
    <w:p w14:paraId="295A7B50" w14:textId="77777777" w:rsidR="00213862" w:rsidRPr="00864D5B" w:rsidRDefault="00213862" w:rsidP="00213862">
      <w:pPr>
        <w:numPr>
          <w:ilvl w:val="0"/>
          <w:numId w:val="47"/>
        </w:numPr>
        <w:spacing w:line="278" w:lineRule="auto"/>
      </w:pPr>
      <w:r w:rsidRPr="00864D5B">
        <w:t>X (</w:t>
      </w:r>
      <w:proofErr w:type="spellStart"/>
      <w:r w:rsidRPr="00864D5B">
        <w:t>numpy</w:t>
      </w:r>
      <w:proofErr w:type="spellEnd"/>
      <w:r w:rsidRPr="00864D5B">
        <w:t xml:space="preserve"> array or </w:t>
      </w:r>
      <w:proofErr w:type="spellStart"/>
      <w:proofErr w:type="gramStart"/>
      <w:r w:rsidRPr="00864D5B">
        <w:t>pandas.DataFrame</w:t>
      </w:r>
      <w:proofErr w:type="spellEnd"/>
      <w:proofErr w:type="gramEnd"/>
      <w:r w:rsidRPr="00864D5B">
        <w:t>): The input data to be reduced, typically a 2D array where each row is a data point and each column is a feature.</w:t>
      </w:r>
    </w:p>
    <w:p w14:paraId="0F3965C3" w14:textId="77777777" w:rsidR="00213862" w:rsidRPr="00864D5B" w:rsidRDefault="00213862" w:rsidP="00213862">
      <w:pPr>
        <w:numPr>
          <w:ilvl w:val="0"/>
          <w:numId w:val="47"/>
        </w:numPr>
        <w:spacing w:line="278" w:lineRule="auto"/>
      </w:pPr>
      <w:r w:rsidRPr="00864D5B">
        <w:t>method (string, optional): The method to use for dimensionality reduction. Options are:</w:t>
      </w:r>
    </w:p>
    <w:p w14:paraId="28019813" w14:textId="77777777" w:rsidR="00213862" w:rsidRPr="00864D5B" w:rsidRDefault="00213862" w:rsidP="00213862">
      <w:pPr>
        <w:numPr>
          <w:ilvl w:val="1"/>
          <w:numId w:val="47"/>
        </w:numPr>
        <w:spacing w:line="278" w:lineRule="auto"/>
      </w:pPr>
      <w:r w:rsidRPr="00864D5B">
        <w:t>'</w:t>
      </w:r>
      <w:proofErr w:type="spellStart"/>
      <w:r w:rsidRPr="00864D5B">
        <w:t>pca</w:t>
      </w:r>
      <w:proofErr w:type="spellEnd"/>
      <w:r w:rsidRPr="00864D5B">
        <w:t>': Principal Component Analysis (PCA).</w:t>
      </w:r>
    </w:p>
    <w:p w14:paraId="6033C726" w14:textId="77777777" w:rsidR="00213862" w:rsidRPr="00864D5B" w:rsidRDefault="00213862" w:rsidP="00213862">
      <w:pPr>
        <w:numPr>
          <w:ilvl w:val="1"/>
          <w:numId w:val="47"/>
        </w:numPr>
        <w:spacing w:line="278" w:lineRule="auto"/>
      </w:pPr>
      <w:r w:rsidRPr="00864D5B">
        <w:t>'</w:t>
      </w:r>
      <w:proofErr w:type="spellStart"/>
      <w:r w:rsidRPr="00864D5B">
        <w:t>tsne</w:t>
      </w:r>
      <w:proofErr w:type="spellEnd"/>
      <w:r w:rsidRPr="00864D5B">
        <w:t>': t-SNE for nonlinear dimensionality reduction. Default is '</w:t>
      </w:r>
      <w:proofErr w:type="spellStart"/>
      <w:r w:rsidRPr="00864D5B">
        <w:t>pca</w:t>
      </w:r>
      <w:proofErr w:type="spellEnd"/>
      <w:r w:rsidRPr="00864D5B">
        <w:t>'.</w:t>
      </w:r>
    </w:p>
    <w:p w14:paraId="3D6BEA20" w14:textId="77777777" w:rsidR="00213862" w:rsidRPr="00864D5B" w:rsidRDefault="00213862" w:rsidP="00213862">
      <w:pPr>
        <w:numPr>
          <w:ilvl w:val="0"/>
          <w:numId w:val="47"/>
        </w:numPr>
        <w:spacing w:line="278" w:lineRule="auto"/>
      </w:pPr>
      <w:proofErr w:type="spellStart"/>
      <w:r w:rsidRPr="00864D5B">
        <w:t>n_components</w:t>
      </w:r>
      <w:proofErr w:type="spellEnd"/>
      <w:r w:rsidRPr="00864D5B">
        <w:t xml:space="preserve"> (int, optional): The number of dimensions to reduce the data to. Default is 2.</w:t>
      </w:r>
    </w:p>
    <w:p w14:paraId="7001A7FC" w14:textId="77777777" w:rsidR="00213862" w:rsidRPr="00864D5B" w:rsidRDefault="00213862" w:rsidP="00213862">
      <w:pPr>
        <w:numPr>
          <w:ilvl w:val="0"/>
          <w:numId w:val="47"/>
        </w:numPr>
        <w:spacing w:line="278" w:lineRule="auto"/>
      </w:pPr>
      <w:proofErr w:type="spellStart"/>
      <w:r w:rsidRPr="00864D5B">
        <w:t>kwargs</w:t>
      </w:r>
      <w:proofErr w:type="spellEnd"/>
      <w:r w:rsidRPr="00864D5B">
        <w:t xml:space="preserve"> (optional): Additional arguments to be passed to the selected dimensionality reduction method (PCA or t-SNE).</w:t>
      </w:r>
    </w:p>
    <w:p w14:paraId="0A967100" w14:textId="77777777" w:rsidR="00213862" w:rsidRPr="00864D5B" w:rsidRDefault="00213862" w:rsidP="00213862">
      <w:pPr>
        <w:rPr>
          <w:b/>
          <w:bCs/>
        </w:rPr>
      </w:pPr>
      <w:r w:rsidRPr="00864D5B">
        <w:rPr>
          <w:b/>
          <w:bCs/>
        </w:rPr>
        <w:t>Returns:</w:t>
      </w:r>
    </w:p>
    <w:p w14:paraId="4879C99E" w14:textId="77777777" w:rsidR="00213862" w:rsidRPr="00864D5B" w:rsidRDefault="00213862" w:rsidP="00213862">
      <w:pPr>
        <w:numPr>
          <w:ilvl w:val="0"/>
          <w:numId w:val="48"/>
        </w:numPr>
        <w:spacing w:line="278" w:lineRule="auto"/>
      </w:pPr>
      <w:proofErr w:type="spellStart"/>
      <w:r w:rsidRPr="00864D5B">
        <w:t>X_reduced</w:t>
      </w:r>
      <w:proofErr w:type="spellEnd"/>
      <w:r w:rsidRPr="00864D5B">
        <w:t xml:space="preserve"> (</w:t>
      </w:r>
      <w:proofErr w:type="spellStart"/>
      <w:r w:rsidRPr="00864D5B">
        <w:t>numpy</w:t>
      </w:r>
      <w:proofErr w:type="spellEnd"/>
      <w:r w:rsidRPr="00864D5B">
        <w:t xml:space="preserve"> array): The reduced dataset, where each data point has been projected into a lower-dimensional space of </w:t>
      </w:r>
      <w:proofErr w:type="spellStart"/>
      <w:r w:rsidRPr="00864D5B">
        <w:t>n_components</w:t>
      </w:r>
      <w:proofErr w:type="spellEnd"/>
      <w:r w:rsidRPr="00864D5B">
        <w:t xml:space="preserve"> dimensions.</w:t>
      </w:r>
    </w:p>
    <w:p w14:paraId="03388A38" w14:textId="77777777" w:rsidR="00213862" w:rsidRDefault="00213862" w:rsidP="00213862"/>
    <w:p w14:paraId="2B1B3553" w14:textId="77777777" w:rsidR="00213862" w:rsidRDefault="00213862" w:rsidP="00213862">
      <w:r w:rsidRPr="00864D5B">
        <w:lastRenderedPageBreak/>
        <w:drawing>
          <wp:inline distT="0" distB="0" distL="0" distR="0" wp14:anchorId="0C4B9DB7" wp14:editId="4BEE2882">
            <wp:extent cx="5731510" cy="5231130"/>
            <wp:effectExtent l="0" t="0" r="2540" b="7620"/>
            <wp:docPr id="1569483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3466" name="Picture 1" descr="A screenshot of a computer program&#10;&#10;Description automatically generated"/>
                    <pic:cNvPicPr/>
                  </pic:nvPicPr>
                  <pic:blipFill>
                    <a:blip r:embed="rId27"/>
                    <a:stretch>
                      <a:fillRect/>
                    </a:stretch>
                  </pic:blipFill>
                  <pic:spPr>
                    <a:xfrm>
                      <a:off x="0" y="0"/>
                      <a:ext cx="5731510" cy="5231130"/>
                    </a:xfrm>
                    <a:prstGeom prst="rect">
                      <a:avLst/>
                    </a:prstGeom>
                  </pic:spPr>
                </pic:pic>
              </a:graphicData>
            </a:graphic>
          </wp:inline>
        </w:drawing>
      </w:r>
    </w:p>
    <w:p w14:paraId="4DD986B9" w14:textId="77777777" w:rsidR="00213862" w:rsidRDefault="00213862" w:rsidP="00213862"/>
    <w:p w14:paraId="2D124252" w14:textId="77777777" w:rsidR="00213862" w:rsidRDefault="00213862" w:rsidP="00213862"/>
    <w:p w14:paraId="308718D5" w14:textId="77777777" w:rsidR="00213862" w:rsidRPr="001032C6" w:rsidRDefault="00213862" w:rsidP="00213862">
      <w:pPr>
        <w:rPr>
          <w:b/>
          <w:bCs/>
        </w:rPr>
      </w:pPr>
      <w:proofErr w:type="spellStart"/>
      <w:r w:rsidRPr="001032C6">
        <w:rPr>
          <w:b/>
          <w:bCs/>
        </w:rPr>
        <w:t>encode_data</w:t>
      </w:r>
      <w:proofErr w:type="spellEnd"/>
    </w:p>
    <w:p w14:paraId="49D08370" w14:textId="77777777" w:rsidR="00213862" w:rsidRPr="001032C6" w:rsidRDefault="00213862" w:rsidP="00213862">
      <w:pPr>
        <w:rPr>
          <w:b/>
          <w:bCs/>
        </w:rPr>
      </w:pPr>
      <w:r w:rsidRPr="001032C6">
        <w:rPr>
          <w:b/>
          <w:bCs/>
        </w:rPr>
        <w:t>Description:</w:t>
      </w:r>
    </w:p>
    <w:p w14:paraId="5F4F3448" w14:textId="77777777" w:rsidR="00213862" w:rsidRPr="001032C6" w:rsidRDefault="00213862" w:rsidP="00213862">
      <w:r w:rsidRPr="001032C6">
        <w:t xml:space="preserve">The </w:t>
      </w:r>
      <w:proofErr w:type="spellStart"/>
      <w:r w:rsidRPr="001032C6">
        <w:t>encode_data</w:t>
      </w:r>
      <w:proofErr w:type="spellEnd"/>
      <w:r w:rsidRPr="001032C6">
        <w:t xml:space="preserve"> function encodes categorical features in a </w:t>
      </w:r>
      <w:proofErr w:type="spellStart"/>
      <w:r w:rsidRPr="001032C6">
        <w:t>DataFrame</w:t>
      </w:r>
      <w:proofErr w:type="spellEnd"/>
      <w:r w:rsidRPr="001032C6">
        <w:t xml:space="preserve"> using different encoding techniques. It supports label encoding, one-hot encoding, ordinal encoding, and target encoding based on the specified encoding type.</w:t>
      </w:r>
    </w:p>
    <w:p w14:paraId="7C958AC4" w14:textId="77777777" w:rsidR="00213862" w:rsidRPr="001032C6" w:rsidRDefault="00213862" w:rsidP="00213862">
      <w:pPr>
        <w:rPr>
          <w:b/>
          <w:bCs/>
        </w:rPr>
      </w:pPr>
      <w:r w:rsidRPr="001032C6">
        <w:rPr>
          <w:b/>
          <w:bCs/>
        </w:rPr>
        <w:t>Parameters:</w:t>
      </w:r>
    </w:p>
    <w:p w14:paraId="0FF96E87" w14:textId="77777777" w:rsidR="00213862" w:rsidRPr="001032C6" w:rsidRDefault="00213862" w:rsidP="00213862">
      <w:pPr>
        <w:numPr>
          <w:ilvl w:val="0"/>
          <w:numId w:val="49"/>
        </w:numPr>
        <w:spacing w:line="278" w:lineRule="auto"/>
      </w:pPr>
      <w:r w:rsidRPr="001032C6">
        <w:t>X (</w:t>
      </w:r>
      <w:proofErr w:type="spellStart"/>
      <w:proofErr w:type="gramStart"/>
      <w:r w:rsidRPr="001032C6">
        <w:t>pandas.DataFrame</w:t>
      </w:r>
      <w:proofErr w:type="spellEnd"/>
      <w:proofErr w:type="gramEnd"/>
      <w:r w:rsidRPr="001032C6">
        <w:t xml:space="preserve">): The input </w:t>
      </w:r>
      <w:proofErr w:type="spellStart"/>
      <w:r w:rsidRPr="001032C6">
        <w:t>DataFrame</w:t>
      </w:r>
      <w:proofErr w:type="spellEnd"/>
      <w:r w:rsidRPr="001032C6">
        <w:t xml:space="preserve"> containing features to be encoded.</w:t>
      </w:r>
    </w:p>
    <w:p w14:paraId="6F11E51E" w14:textId="77777777" w:rsidR="00213862" w:rsidRPr="001032C6" w:rsidRDefault="00213862" w:rsidP="00213862">
      <w:pPr>
        <w:numPr>
          <w:ilvl w:val="0"/>
          <w:numId w:val="49"/>
        </w:numPr>
        <w:spacing w:line="278" w:lineRule="auto"/>
      </w:pPr>
      <w:proofErr w:type="spellStart"/>
      <w:r w:rsidRPr="001032C6">
        <w:t>encoding_type</w:t>
      </w:r>
      <w:proofErr w:type="spellEnd"/>
      <w:r w:rsidRPr="001032C6">
        <w:t xml:space="preserve"> (string, optional): The encoding method to use. Options include:</w:t>
      </w:r>
    </w:p>
    <w:p w14:paraId="1C8F92F5" w14:textId="77777777" w:rsidR="00213862" w:rsidRPr="001032C6" w:rsidRDefault="00213862" w:rsidP="00213862">
      <w:pPr>
        <w:numPr>
          <w:ilvl w:val="1"/>
          <w:numId w:val="49"/>
        </w:numPr>
        <w:spacing w:line="278" w:lineRule="auto"/>
      </w:pPr>
      <w:r w:rsidRPr="001032C6">
        <w:t>'label': Converts each unique category into an integer.</w:t>
      </w:r>
    </w:p>
    <w:p w14:paraId="4B057993" w14:textId="77777777" w:rsidR="00213862" w:rsidRPr="001032C6" w:rsidRDefault="00213862" w:rsidP="00213862">
      <w:pPr>
        <w:numPr>
          <w:ilvl w:val="1"/>
          <w:numId w:val="49"/>
        </w:numPr>
        <w:spacing w:line="278" w:lineRule="auto"/>
      </w:pPr>
      <w:r w:rsidRPr="001032C6">
        <w:t>'</w:t>
      </w:r>
      <w:proofErr w:type="gramStart"/>
      <w:r w:rsidRPr="001032C6">
        <w:t>one</w:t>
      </w:r>
      <w:proofErr w:type="gramEnd"/>
      <w:r w:rsidRPr="001032C6">
        <w:t>-hot': Creates binary columns for each category.</w:t>
      </w:r>
    </w:p>
    <w:p w14:paraId="2C15DB90" w14:textId="77777777" w:rsidR="00213862" w:rsidRPr="001032C6" w:rsidRDefault="00213862" w:rsidP="00213862">
      <w:pPr>
        <w:numPr>
          <w:ilvl w:val="1"/>
          <w:numId w:val="49"/>
        </w:numPr>
        <w:spacing w:line="278" w:lineRule="auto"/>
      </w:pPr>
      <w:r w:rsidRPr="001032C6">
        <w:t>'ordinal': Assigns ordered numerical values to categories.</w:t>
      </w:r>
    </w:p>
    <w:p w14:paraId="5D94F103" w14:textId="77777777" w:rsidR="00213862" w:rsidRPr="001032C6" w:rsidRDefault="00213862" w:rsidP="00213862">
      <w:pPr>
        <w:numPr>
          <w:ilvl w:val="1"/>
          <w:numId w:val="49"/>
        </w:numPr>
        <w:spacing w:line="278" w:lineRule="auto"/>
      </w:pPr>
      <w:r w:rsidRPr="001032C6">
        <w:lastRenderedPageBreak/>
        <w:t>'target': Encodes categories based on the mean value of the target variable for each category. Default is 'label'.</w:t>
      </w:r>
    </w:p>
    <w:p w14:paraId="35EEE7CB" w14:textId="77777777" w:rsidR="00213862" w:rsidRPr="001032C6" w:rsidRDefault="00213862" w:rsidP="00213862">
      <w:pPr>
        <w:numPr>
          <w:ilvl w:val="0"/>
          <w:numId w:val="49"/>
        </w:numPr>
        <w:spacing w:line="278" w:lineRule="auto"/>
      </w:pPr>
      <w:r w:rsidRPr="001032C6">
        <w:t>columns (list of strings, optional): The list of column names to be encoded. If None, all columns will be encoded.</w:t>
      </w:r>
    </w:p>
    <w:p w14:paraId="293F1936" w14:textId="77777777" w:rsidR="00213862" w:rsidRPr="001032C6" w:rsidRDefault="00213862" w:rsidP="00213862">
      <w:pPr>
        <w:numPr>
          <w:ilvl w:val="0"/>
          <w:numId w:val="49"/>
        </w:numPr>
        <w:spacing w:line="278" w:lineRule="auto"/>
      </w:pPr>
      <w:r w:rsidRPr="001032C6">
        <w:t>target (</w:t>
      </w:r>
      <w:proofErr w:type="spellStart"/>
      <w:proofErr w:type="gramStart"/>
      <w:r w:rsidRPr="001032C6">
        <w:t>pandas.Series</w:t>
      </w:r>
      <w:proofErr w:type="spellEnd"/>
      <w:proofErr w:type="gramEnd"/>
      <w:r w:rsidRPr="001032C6">
        <w:t xml:space="preserve">, optional): The target variable used for target encoding. Required only when </w:t>
      </w:r>
      <w:proofErr w:type="spellStart"/>
      <w:r w:rsidRPr="001032C6">
        <w:t>encoding_type</w:t>
      </w:r>
      <w:proofErr w:type="spellEnd"/>
      <w:r w:rsidRPr="001032C6">
        <w:t xml:space="preserve"> is set to 'target'.</w:t>
      </w:r>
    </w:p>
    <w:p w14:paraId="74B6E483" w14:textId="77777777" w:rsidR="00213862" w:rsidRPr="001032C6" w:rsidRDefault="00213862" w:rsidP="00213862">
      <w:pPr>
        <w:rPr>
          <w:b/>
          <w:bCs/>
        </w:rPr>
      </w:pPr>
      <w:r w:rsidRPr="001032C6">
        <w:rPr>
          <w:b/>
          <w:bCs/>
        </w:rPr>
        <w:t>Returns:</w:t>
      </w:r>
    </w:p>
    <w:p w14:paraId="276962C3" w14:textId="77777777" w:rsidR="00213862" w:rsidRPr="001032C6" w:rsidRDefault="00213862" w:rsidP="00213862">
      <w:pPr>
        <w:numPr>
          <w:ilvl w:val="0"/>
          <w:numId w:val="50"/>
        </w:numPr>
        <w:spacing w:line="278" w:lineRule="auto"/>
      </w:pPr>
      <w:proofErr w:type="spellStart"/>
      <w:r w:rsidRPr="001032C6">
        <w:t>X_encoded</w:t>
      </w:r>
      <w:proofErr w:type="spellEnd"/>
      <w:r w:rsidRPr="001032C6">
        <w:t xml:space="preserve"> (</w:t>
      </w:r>
      <w:proofErr w:type="spellStart"/>
      <w:proofErr w:type="gramStart"/>
      <w:r w:rsidRPr="001032C6">
        <w:t>pandas.DataFrame</w:t>
      </w:r>
      <w:proofErr w:type="spellEnd"/>
      <w:proofErr w:type="gramEnd"/>
      <w:r w:rsidRPr="001032C6">
        <w:t xml:space="preserve">): A </w:t>
      </w:r>
      <w:proofErr w:type="spellStart"/>
      <w:r w:rsidRPr="001032C6">
        <w:t>DataFrame</w:t>
      </w:r>
      <w:proofErr w:type="spellEnd"/>
      <w:r w:rsidRPr="001032C6">
        <w:t xml:space="preserve"> with the specified columns encoded.</w:t>
      </w:r>
    </w:p>
    <w:p w14:paraId="10FE9F58" w14:textId="77777777" w:rsidR="00213862" w:rsidRDefault="00213862" w:rsidP="00213862">
      <w:r w:rsidRPr="001032C6">
        <w:drawing>
          <wp:inline distT="0" distB="0" distL="0" distR="0" wp14:anchorId="0A94D175" wp14:editId="1BE72467">
            <wp:extent cx="5731510" cy="4152265"/>
            <wp:effectExtent l="0" t="0" r="2540" b="635"/>
            <wp:docPr id="15080837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3730" name="Picture 1" descr="A screen shot of a computer program&#10;&#10;Description automatically generated"/>
                    <pic:cNvPicPr/>
                  </pic:nvPicPr>
                  <pic:blipFill>
                    <a:blip r:embed="rId28"/>
                    <a:stretch>
                      <a:fillRect/>
                    </a:stretch>
                  </pic:blipFill>
                  <pic:spPr>
                    <a:xfrm>
                      <a:off x="0" y="0"/>
                      <a:ext cx="5731510" cy="4152265"/>
                    </a:xfrm>
                    <a:prstGeom prst="rect">
                      <a:avLst/>
                    </a:prstGeom>
                  </pic:spPr>
                </pic:pic>
              </a:graphicData>
            </a:graphic>
          </wp:inline>
        </w:drawing>
      </w:r>
    </w:p>
    <w:p w14:paraId="1333B7E8" w14:textId="77777777" w:rsidR="00213862" w:rsidRDefault="00213862" w:rsidP="00213862">
      <w:r w:rsidRPr="001032C6">
        <w:lastRenderedPageBreak/>
        <w:drawing>
          <wp:inline distT="0" distB="0" distL="0" distR="0" wp14:anchorId="0BF88F2C" wp14:editId="59994581">
            <wp:extent cx="5731510" cy="2984500"/>
            <wp:effectExtent l="0" t="0" r="2540" b="6350"/>
            <wp:docPr id="11299142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4209" name="Picture 1" descr="A screen shot of a computer code&#10;&#10;Description automatically generated"/>
                    <pic:cNvPicPr/>
                  </pic:nvPicPr>
                  <pic:blipFill>
                    <a:blip r:embed="rId29"/>
                    <a:stretch>
                      <a:fillRect/>
                    </a:stretch>
                  </pic:blipFill>
                  <pic:spPr>
                    <a:xfrm>
                      <a:off x="0" y="0"/>
                      <a:ext cx="5731510" cy="2984500"/>
                    </a:xfrm>
                    <a:prstGeom prst="rect">
                      <a:avLst/>
                    </a:prstGeom>
                  </pic:spPr>
                </pic:pic>
              </a:graphicData>
            </a:graphic>
          </wp:inline>
        </w:drawing>
      </w:r>
    </w:p>
    <w:p w14:paraId="4222F6F4" w14:textId="77777777" w:rsidR="00213862" w:rsidRPr="001032C6" w:rsidRDefault="00213862" w:rsidP="00213862">
      <w:pPr>
        <w:rPr>
          <w:b/>
          <w:bCs/>
        </w:rPr>
      </w:pPr>
      <w:r w:rsidRPr="001032C6">
        <w:rPr>
          <w:b/>
          <w:bCs/>
        </w:rPr>
        <w:t>Notes:</w:t>
      </w:r>
    </w:p>
    <w:p w14:paraId="5268C6E8" w14:textId="77777777" w:rsidR="00213862" w:rsidRPr="001032C6" w:rsidRDefault="00213862" w:rsidP="00213862">
      <w:pPr>
        <w:numPr>
          <w:ilvl w:val="0"/>
          <w:numId w:val="51"/>
        </w:numPr>
        <w:spacing w:line="278" w:lineRule="auto"/>
      </w:pPr>
      <w:r w:rsidRPr="001032C6">
        <w:rPr>
          <w:b/>
          <w:bCs/>
        </w:rPr>
        <w:t>Label Encoding</w:t>
      </w:r>
      <w:r w:rsidRPr="001032C6">
        <w:t>: Each category in a column is assigned an integer based on alphabetical order.</w:t>
      </w:r>
    </w:p>
    <w:p w14:paraId="18A38B13" w14:textId="77777777" w:rsidR="00213862" w:rsidRPr="001032C6" w:rsidRDefault="00213862" w:rsidP="00213862">
      <w:pPr>
        <w:numPr>
          <w:ilvl w:val="0"/>
          <w:numId w:val="51"/>
        </w:numPr>
        <w:spacing w:line="278" w:lineRule="auto"/>
      </w:pPr>
      <w:r w:rsidRPr="001032C6">
        <w:rPr>
          <w:b/>
          <w:bCs/>
        </w:rPr>
        <w:t>One-Hot Encoding</w:t>
      </w:r>
      <w:r w:rsidRPr="001032C6">
        <w:t xml:space="preserve">: Creates new columns for each </w:t>
      </w:r>
      <w:proofErr w:type="gramStart"/>
      <w:r w:rsidRPr="001032C6">
        <w:t>category, and</w:t>
      </w:r>
      <w:proofErr w:type="gramEnd"/>
      <w:r w:rsidRPr="001032C6">
        <w:t xml:space="preserve"> assigns binary values (1 or 0).</w:t>
      </w:r>
    </w:p>
    <w:p w14:paraId="551B14BE" w14:textId="77777777" w:rsidR="00213862" w:rsidRPr="001032C6" w:rsidRDefault="00213862" w:rsidP="00213862">
      <w:pPr>
        <w:numPr>
          <w:ilvl w:val="0"/>
          <w:numId w:val="51"/>
        </w:numPr>
        <w:spacing w:line="278" w:lineRule="auto"/>
      </w:pPr>
      <w:r w:rsidRPr="001032C6">
        <w:rPr>
          <w:b/>
          <w:bCs/>
        </w:rPr>
        <w:t>Ordinal Encoding</w:t>
      </w:r>
      <w:r w:rsidRPr="001032C6">
        <w:t>: Assigns ordered numerical values based on category order.</w:t>
      </w:r>
    </w:p>
    <w:p w14:paraId="0AF7A9BF" w14:textId="77777777" w:rsidR="00213862" w:rsidRPr="001032C6" w:rsidRDefault="00213862" w:rsidP="00213862">
      <w:pPr>
        <w:numPr>
          <w:ilvl w:val="0"/>
          <w:numId w:val="51"/>
        </w:numPr>
        <w:spacing w:line="278" w:lineRule="auto"/>
      </w:pPr>
      <w:r w:rsidRPr="001032C6">
        <w:rPr>
          <w:b/>
          <w:bCs/>
        </w:rPr>
        <w:t>Target Encoding</w:t>
      </w:r>
      <w:r w:rsidRPr="001032C6">
        <w:t>: Encodes categories based on the mean target value for each category.</w:t>
      </w:r>
    </w:p>
    <w:p w14:paraId="5A37CD5E" w14:textId="77777777" w:rsidR="00213862" w:rsidRPr="001032C6" w:rsidRDefault="00213862" w:rsidP="00213862">
      <w:pPr>
        <w:numPr>
          <w:ilvl w:val="1"/>
          <w:numId w:val="51"/>
        </w:numPr>
        <w:spacing w:line="278" w:lineRule="auto"/>
      </w:pPr>
      <w:r w:rsidRPr="001032C6">
        <w:t>Requires a target variable for mapping.</w:t>
      </w:r>
    </w:p>
    <w:p w14:paraId="29CE65D8" w14:textId="77777777" w:rsidR="00213862" w:rsidRDefault="00213862" w:rsidP="00213862"/>
    <w:p w14:paraId="6E25C903" w14:textId="77777777" w:rsidR="00213862" w:rsidRDefault="00213862" w:rsidP="00213862"/>
    <w:p w14:paraId="3A9D651C" w14:textId="77777777" w:rsidR="00213862" w:rsidRPr="009E04CF" w:rsidRDefault="00213862" w:rsidP="00213862">
      <w:pPr>
        <w:rPr>
          <w:b/>
          <w:bCs/>
        </w:rPr>
      </w:pPr>
      <w:proofErr w:type="spellStart"/>
      <w:r w:rsidRPr="009E04CF">
        <w:rPr>
          <w:b/>
          <w:bCs/>
        </w:rPr>
        <w:t>plot_estimator</w:t>
      </w:r>
      <w:proofErr w:type="spellEnd"/>
    </w:p>
    <w:p w14:paraId="433CC81A" w14:textId="77777777" w:rsidR="00213862" w:rsidRPr="009E04CF" w:rsidRDefault="00213862" w:rsidP="00213862">
      <w:pPr>
        <w:rPr>
          <w:b/>
          <w:bCs/>
        </w:rPr>
      </w:pPr>
      <w:r w:rsidRPr="009E04CF">
        <w:rPr>
          <w:b/>
          <w:bCs/>
        </w:rPr>
        <w:t>Description:</w:t>
      </w:r>
    </w:p>
    <w:p w14:paraId="0DD55AA0" w14:textId="77777777" w:rsidR="00213862" w:rsidRPr="009E04CF" w:rsidRDefault="00213862" w:rsidP="00213862">
      <w:r w:rsidRPr="009E04CF">
        <w:t xml:space="preserve">The </w:t>
      </w:r>
      <w:proofErr w:type="spellStart"/>
      <w:r w:rsidRPr="009E04CF">
        <w:t>plot_estimator</w:t>
      </w:r>
      <w:proofErr w:type="spellEnd"/>
      <w:r w:rsidRPr="009E04CF">
        <w:t xml:space="preserve"> function visualizes the decision boundaries of a trained estimator (e.g., classifier) on a 2D feature space. It generates a mesh grid to plot the decision regions and overlays the data points to show how well the estimator separates the classes.</w:t>
      </w:r>
    </w:p>
    <w:p w14:paraId="4D02630C" w14:textId="77777777" w:rsidR="00213862" w:rsidRPr="009E04CF" w:rsidRDefault="00213862" w:rsidP="00213862">
      <w:pPr>
        <w:rPr>
          <w:b/>
          <w:bCs/>
        </w:rPr>
      </w:pPr>
      <w:r w:rsidRPr="009E04CF">
        <w:rPr>
          <w:b/>
          <w:bCs/>
        </w:rPr>
        <w:t>Parameters:</w:t>
      </w:r>
    </w:p>
    <w:p w14:paraId="6F9EA2AA" w14:textId="77777777" w:rsidR="00213862" w:rsidRPr="009E04CF" w:rsidRDefault="00213862" w:rsidP="00213862">
      <w:pPr>
        <w:numPr>
          <w:ilvl w:val="0"/>
          <w:numId w:val="52"/>
        </w:numPr>
        <w:spacing w:line="278" w:lineRule="auto"/>
      </w:pPr>
      <w:r w:rsidRPr="009E04CF">
        <w:t xml:space="preserve">estimator (object): The model to plot, which must follow the scikit-learn API and </w:t>
      </w:r>
      <w:proofErr w:type="gramStart"/>
      <w:r w:rsidRPr="009E04CF">
        <w:t>have .fit</w:t>
      </w:r>
      <w:proofErr w:type="gramEnd"/>
      <w:r w:rsidRPr="009E04CF">
        <w:t>() and .predict() methods.</w:t>
      </w:r>
    </w:p>
    <w:p w14:paraId="33D355C2" w14:textId="77777777" w:rsidR="00213862" w:rsidRPr="009E04CF" w:rsidRDefault="00213862" w:rsidP="00213862">
      <w:pPr>
        <w:numPr>
          <w:ilvl w:val="0"/>
          <w:numId w:val="52"/>
        </w:numPr>
        <w:spacing w:line="278" w:lineRule="auto"/>
      </w:pPr>
      <w:r w:rsidRPr="009E04CF">
        <w:t>X (</w:t>
      </w:r>
      <w:proofErr w:type="spellStart"/>
      <w:r w:rsidRPr="009E04CF">
        <w:t>numpy</w:t>
      </w:r>
      <w:proofErr w:type="spellEnd"/>
      <w:r w:rsidRPr="009E04CF">
        <w:t xml:space="preserve"> array): The feature data (2D array) used to train the estimator, where each row is a data </w:t>
      </w:r>
      <w:proofErr w:type="gramStart"/>
      <w:r w:rsidRPr="009E04CF">
        <w:t>point</w:t>
      </w:r>
      <w:proofErr w:type="gramEnd"/>
      <w:r w:rsidRPr="009E04CF">
        <w:t xml:space="preserve"> and each column is a feature.</w:t>
      </w:r>
    </w:p>
    <w:p w14:paraId="4D8DD302" w14:textId="77777777" w:rsidR="00213862" w:rsidRPr="009E04CF" w:rsidRDefault="00213862" w:rsidP="00213862">
      <w:pPr>
        <w:numPr>
          <w:ilvl w:val="0"/>
          <w:numId w:val="52"/>
        </w:numPr>
        <w:spacing w:line="278" w:lineRule="auto"/>
      </w:pPr>
      <w:r w:rsidRPr="009E04CF">
        <w:t>y (</w:t>
      </w:r>
      <w:proofErr w:type="spellStart"/>
      <w:r w:rsidRPr="009E04CF">
        <w:t>numpy</w:t>
      </w:r>
      <w:proofErr w:type="spellEnd"/>
      <w:r w:rsidRPr="009E04CF">
        <w:t xml:space="preserve"> array): The target labels corresponding to the feature data.</w:t>
      </w:r>
    </w:p>
    <w:p w14:paraId="54E4E445" w14:textId="77777777" w:rsidR="00213862" w:rsidRPr="009E04CF" w:rsidRDefault="00213862" w:rsidP="00213862">
      <w:pPr>
        <w:numPr>
          <w:ilvl w:val="0"/>
          <w:numId w:val="52"/>
        </w:numPr>
        <w:spacing w:line="278" w:lineRule="auto"/>
      </w:pPr>
      <w:proofErr w:type="spellStart"/>
      <w:r w:rsidRPr="009E04CF">
        <w:t>mesh_step</w:t>
      </w:r>
      <w:proofErr w:type="spellEnd"/>
      <w:r w:rsidRPr="009E04CF">
        <w:t xml:space="preserve"> (float, optional): The step size for the mesh grid. A smaller value provides a finer grid but increases computational time. Default is 0.1.</w:t>
      </w:r>
    </w:p>
    <w:p w14:paraId="6C15FE29" w14:textId="77777777" w:rsidR="00213862" w:rsidRPr="009E04CF" w:rsidRDefault="00213862" w:rsidP="00213862">
      <w:pPr>
        <w:numPr>
          <w:ilvl w:val="0"/>
          <w:numId w:val="52"/>
        </w:numPr>
        <w:spacing w:line="278" w:lineRule="auto"/>
      </w:pPr>
      <w:proofErr w:type="spellStart"/>
      <w:r w:rsidRPr="009E04CF">
        <w:t>cmap_light</w:t>
      </w:r>
      <w:proofErr w:type="spellEnd"/>
      <w:r w:rsidRPr="009E04CF">
        <w:t xml:space="preserve"> (</w:t>
      </w:r>
      <w:proofErr w:type="spellStart"/>
      <w:r w:rsidRPr="009E04CF">
        <w:t>ListedColormap</w:t>
      </w:r>
      <w:proofErr w:type="spellEnd"/>
      <w:r w:rsidRPr="009E04CF">
        <w:t xml:space="preserve">, optional): Colormap for the background decision regions. Default is </w:t>
      </w:r>
      <w:proofErr w:type="spellStart"/>
      <w:proofErr w:type="gramStart"/>
      <w:r w:rsidRPr="009E04CF">
        <w:t>ListedColormap</w:t>
      </w:r>
      <w:proofErr w:type="spellEnd"/>
      <w:r w:rsidRPr="009E04CF">
        <w:t>(</w:t>
      </w:r>
      <w:proofErr w:type="gramEnd"/>
      <w:r w:rsidRPr="009E04CF">
        <w:t>['#FFAAAA', '#AAFFAA', '#AAAAFF']).</w:t>
      </w:r>
    </w:p>
    <w:p w14:paraId="22C45598" w14:textId="77777777" w:rsidR="00213862" w:rsidRPr="009E04CF" w:rsidRDefault="00213862" w:rsidP="00213862">
      <w:pPr>
        <w:numPr>
          <w:ilvl w:val="0"/>
          <w:numId w:val="52"/>
        </w:numPr>
        <w:spacing w:line="278" w:lineRule="auto"/>
      </w:pPr>
      <w:proofErr w:type="spellStart"/>
      <w:r w:rsidRPr="009E04CF">
        <w:lastRenderedPageBreak/>
        <w:t>cmap_bold</w:t>
      </w:r>
      <w:proofErr w:type="spellEnd"/>
      <w:r w:rsidRPr="009E04CF">
        <w:t xml:space="preserve"> (</w:t>
      </w:r>
      <w:proofErr w:type="spellStart"/>
      <w:r w:rsidRPr="009E04CF">
        <w:t>ListedColormap</w:t>
      </w:r>
      <w:proofErr w:type="spellEnd"/>
      <w:r w:rsidRPr="009E04CF">
        <w:t xml:space="preserve">, optional): Colormap for the data points. Default is </w:t>
      </w:r>
      <w:proofErr w:type="spellStart"/>
      <w:proofErr w:type="gramStart"/>
      <w:r w:rsidRPr="009E04CF">
        <w:t>ListedColormap</w:t>
      </w:r>
      <w:proofErr w:type="spellEnd"/>
      <w:r w:rsidRPr="009E04CF">
        <w:t>(</w:t>
      </w:r>
      <w:proofErr w:type="gramEnd"/>
      <w:r w:rsidRPr="009E04CF">
        <w:t>['#FF0000', '#00FF00', '#0000FF']).</w:t>
      </w:r>
    </w:p>
    <w:p w14:paraId="611474DE" w14:textId="77777777" w:rsidR="00213862" w:rsidRPr="009E04CF" w:rsidRDefault="00213862" w:rsidP="00213862">
      <w:pPr>
        <w:rPr>
          <w:b/>
          <w:bCs/>
        </w:rPr>
      </w:pPr>
      <w:r w:rsidRPr="009E04CF">
        <w:rPr>
          <w:b/>
          <w:bCs/>
        </w:rPr>
        <w:t>Returns:</w:t>
      </w:r>
    </w:p>
    <w:p w14:paraId="68D461E1" w14:textId="77777777" w:rsidR="00213862" w:rsidRPr="009E04CF" w:rsidRDefault="00213862" w:rsidP="00213862">
      <w:pPr>
        <w:numPr>
          <w:ilvl w:val="0"/>
          <w:numId w:val="53"/>
        </w:numPr>
        <w:spacing w:line="278" w:lineRule="auto"/>
      </w:pPr>
      <w:r w:rsidRPr="009E04CF">
        <w:t>None: The function directly plots the decision boundary and the data points.</w:t>
      </w:r>
    </w:p>
    <w:p w14:paraId="36BBF0E5" w14:textId="77777777" w:rsidR="00213862" w:rsidRDefault="00213862" w:rsidP="00213862">
      <w:r w:rsidRPr="009E04CF">
        <w:drawing>
          <wp:inline distT="0" distB="0" distL="0" distR="0" wp14:anchorId="680C3A61" wp14:editId="3828973F">
            <wp:extent cx="5731510" cy="4168140"/>
            <wp:effectExtent l="0" t="0" r="2540" b="3810"/>
            <wp:docPr id="13973316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31613" name="Picture 1" descr="A screen shot of a computer&#10;&#10;Description automatically generated"/>
                    <pic:cNvPicPr/>
                  </pic:nvPicPr>
                  <pic:blipFill>
                    <a:blip r:embed="rId30"/>
                    <a:stretch>
                      <a:fillRect/>
                    </a:stretch>
                  </pic:blipFill>
                  <pic:spPr>
                    <a:xfrm>
                      <a:off x="0" y="0"/>
                      <a:ext cx="5731510" cy="4168140"/>
                    </a:xfrm>
                    <a:prstGeom prst="rect">
                      <a:avLst/>
                    </a:prstGeom>
                  </pic:spPr>
                </pic:pic>
              </a:graphicData>
            </a:graphic>
          </wp:inline>
        </w:drawing>
      </w:r>
    </w:p>
    <w:p w14:paraId="63155A34" w14:textId="77777777" w:rsidR="00213862" w:rsidRDefault="00213862" w:rsidP="00213862">
      <w:r w:rsidRPr="009E04CF">
        <w:lastRenderedPageBreak/>
        <w:drawing>
          <wp:inline distT="0" distB="0" distL="0" distR="0" wp14:anchorId="083F16F8" wp14:editId="0D6C52C5">
            <wp:extent cx="5731510" cy="5074285"/>
            <wp:effectExtent l="0" t="0" r="2540" b="0"/>
            <wp:docPr id="1515878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78194" name="Picture 1" descr="A screen shot of a computer program&#10;&#10;Description automatically generated"/>
                    <pic:cNvPicPr/>
                  </pic:nvPicPr>
                  <pic:blipFill>
                    <a:blip r:embed="rId31"/>
                    <a:stretch>
                      <a:fillRect/>
                    </a:stretch>
                  </pic:blipFill>
                  <pic:spPr>
                    <a:xfrm>
                      <a:off x="0" y="0"/>
                      <a:ext cx="5731510" cy="5074285"/>
                    </a:xfrm>
                    <a:prstGeom prst="rect">
                      <a:avLst/>
                    </a:prstGeom>
                  </pic:spPr>
                </pic:pic>
              </a:graphicData>
            </a:graphic>
          </wp:inline>
        </w:drawing>
      </w:r>
    </w:p>
    <w:p w14:paraId="45327500" w14:textId="77777777" w:rsidR="00213862" w:rsidRDefault="00213862" w:rsidP="00213862">
      <w:r w:rsidRPr="00597FF2">
        <w:drawing>
          <wp:inline distT="0" distB="0" distL="0" distR="0" wp14:anchorId="59DA0173" wp14:editId="0FB010C2">
            <wp:extent cx="5433531" cy="2949196"/>
            <wp:effectExtent l="0" t="0" r="0" b="3810"/>
            <wp:docPr id="2039709190" name="Picture 1" descr="A colorful map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9190" name="Picture 1" descr="A colorful map with dots&#10;&#10;Description automatically generated"/>
                    <pic:cNvPicPr/>
                  </pic:nvPicPr>
                  <pic:blipFill>
                    <a:blip r:embed="rId32"/>
                    <a:stretch>
                      <a:fillRect/>
                    </a:stretch>
                  </pic:blipFill>
                  <pic:spPr>
                    <a:xfrm>
                      <a:off x="0" y="0"/>
                      <a:ext cx="5433531" cy="2949196"/>
                    </a:xfrm>
                    <a:prstGeom prst="rect">
                      <a:avLst/>
                    </a:prstGeom>
                  </pic:spPr>
                </pic:pic>
              </a:graphicData>
            </a:graphic>
          </wp:inline>
        </w:drawing>
      </w:r>
    </w:p>
    <w:p w14:paraId="3BBF615C" w14:textId="77777777" w:rsidR="00213862" w:rsidRPr="009E04CF" w:rsidRDefault="00213862" w:rsidP="00213862">
      <w:pPr>
        <w:rPr>
          <w:b/>
          <w:bCs/>
        </w:rPr>
      </w:pPr>
      <w:r w:rsidRPr="009E04CF">
        <w:rPr>
          <w:b/>
          <w:bCs/>
        </w:rPr>
        <w:t>Example Output:</w:t>
      </w:r>
    </w:p>
    <w:p w14:paraId="3806D087" w14:textId="77777777" w:rsidR="00213862" w:rsidRPr="009E04CF" w:rsidRDefault="00213862" w:rsidP="00213862">
      <w:r w:rsidRPr="009E04CF">
        <w:t>A plot displaying:</w:t>
      </w:r>
    </w:p>
    <w:p w14:paraId="787A972B" w14:textId="77777777" w:rsidR="00213862" w:rsidRPr="009E04CF" w:rsidRDefault="00213862" w:rsidP="00213862">
      <w:pPr>
        <w:numPr>
          <w:ilvl w:val="0"/>
          <w:numId w:val="54"/>
        </w:numPr>
        <w:spacing w:line="278" w:lineRule="auto"/>
      </w:pPr>
      <w:r w:rsidRPr="009E04CF">
        <w:rPr>
          <w:b/>
          <w:bCs/>
        </w:rPr>
        <w:lastRenderedPageBreak/>
        <w:t>Decision Boundaries</w:t>
      </w:r>
      <w:r w:rsidRPr="009E04CF">
        <w:t xml:space="preserve">: The background regions are </w:t>
      </w:r>
      <w:proofErr w:type="spellStart"/>
      <w:r w:rsidRPr="009E04CF">
        <w:t>colored</w:t>
      </w:r>
      <w:proofErr w:type="spellEnd"/>
      <w:r w:rsidRPr="009E04CF">
        <w:t xml:space="preserve"> based on the predicted class of the model in those regions.</w:t>
      </w:r>
    </w:p>
    <w:p w14:paraId="12063B71" w14:textId="77777777" w:rsidR="00213862" w:rsidRPr="009E04CF" w:rsidRDefault="00213862" w:rsidP="00213862">
      <w:pPr>
        <w:numPr>
          <w:ilvl w:val="0"/>
          <w:numId w:val="54"/>
        </w:numPr>
        <w:spacing w:line="278" w:lineRule="auto"/>
      </w:pPr>
      <w:r w:rsidRPr="009E04CF">
        <w:rPr>
          <w:b/>
          <w:bCs/>
        </w:rPr>
        <w:t>Data Points</w:t>
      </w:r>
      <w:r w:rsidRPr="009E04CF">
        <w:t xml:space="preserve">: The original data points are plotted with a distinct </w:t>
      </w:r>
      <w:proofErr w:type="spellStart"/>
      <w:r w:rsidRPr="009E04CF">
        <w:t>color</w:t>
      </w:r>
      <w:proofErr w:type="spellEnd"/>
      <w:r w:rsidRPr="009E04CF">
        <w:t xml:space="preserve"> for each class and a black edge for visual clarity.</w:t>
      </w:r>
    </w:p>
    <w:p w14:paraId="14232A68" w14:textId="77777777" w:rsidR="00213862" w:rsidRPr="009E04CF" w:rsidRDefault="00213862" w:rsidP="00213862">
      <w:pPr>
        <w:rPr>
          <w:b/>
          <w:bCs/>
        </w:rPr>
      </w:pPr>
      <w:r w:rsidRPr="009E04CF">
        <w:rPr>
          <w:b/>
          <w:bCs/>
        </w:rPr>
        <w:t>Notes:</w:t>
      </w:r>
    </w:p>
    <w:p w14:paraId="241E8EC8" w14:textId="77777777" w:rsidR="00213862" w:rsidRPr="009E04CF" w:rsidRDefault="00213862" w:rsidP="00213862">
      <w:pPr>
        <w:numPr>
          <w:ilvl w:val="0"/>
          <w:numId w:val="55"/>
        </w:numPr>
        <w:spacing w:line="278" w:lineRule="auto"/>
      </w:pPr>
      <w:r w:rsidRPr="009E04CF">
        <w:t>The function assumes that the dataset X has exactly two features, as the decision boundary is plotted in a 2D plane.</w:t>
      </w:r>
    </w:p>
    <w:p w14:paraId="43584E92" w14:textId="77777777" w:rsidR="00213862" w:rsidRPr="009E04CF" w:rsidRDefault="00213862" w:rsidP="00213862">
      <w:pPr>
        <w:numPr>
          <w:ilvl w:val="0"/>
          <w:numId w:val="55"/>
        </w:numPr>
        <w:spacing w:line="278" w:lineRule="auto"/>
      </w:pPr>
      <w:r w:rsidRPr="009E04CF">
        <w:t xml:space="preserve">The colormaps can be customized by passing </w:t>
      </w:r>
      <w:proofErr w:type="spellStart"/>
      <w:r w:rsidRPr="009E04CF">
        <w:t>cmap_light</w:t>
      </w:r>
      <w:proofErr w:type="spellEnd"/>
      <w:r w:rsidRPr="009E04CF">
        <w:t xml:space="preserve"> and </w:t>
      </w:r>
      <w:proofErr w:type="spellStart"/>
      <w:r w:rsidRPr="009E04CF">
        <w:t>cmap_bold</w:t>
      </w:r>
      <w:proofErr w:type="spellEnd"/>
      <w:r w:rsidRPr="009E04CF">
        <w:t xml:space="preserve"> if specific </w:t>
      </w:r>
      <w:proofErr w:type="spellStart"/>
      <w:r w:rsidRPr="009E04CF">
        <w:t>color</w:t>
      </w:r>
      <w:proofErr w:type="spellEnd"/>
      <w:r w:rsidRPr="009E04CF">
        <w:t xml:space="preserve"> schemes are required.</w:t>
      </w:r>
    </w:p>
    <w:p w14:paraId="2DCB0E8F" w14:textId="77777777" w:rsidR="00213862" w:rsidRPr="009E04CF" w:rsidRDefault="00213862" w:rsidP="00213862">
      <w:pPr>
        <w:numPr>
          <w:ilvl w:val="0"/>
          <w:numId w:val="55"/>
        </w:numPr>
        <w:spacing w:line="278" w:lineRule="auto"/>
      </w:pPr>
      <w:r w:rsidRPr="009E04CF">
        <w:t xml:space="preserve">For models like </w:t>
      </w:r>
      <w:proofErr w:type="spellStart"/>
      <w:r w:rsidRPr="009E04CF">
        <w:t>KNeighborsClassifier</w:t>
      </w:r>
      <w:proofErr w:type="spellEnd"/>
      <w:r w:rsidRPr="009E04CF">
        <w:t xml:space="preserve">, </w:t>
      </w:r>
      <w:proofErr w:type="spellStart"/>
      <w:r w:rsidRPr="009E04CF">
        <w:t>LogisticRegression</w:t>
      </w:r>
      <w:proofErr w:type="spellEnd"/>
      <w:r w:rsidRPr="009E04CF">
        <w:t xml:space="preserve">, </w:t>
      </w:r>
      <w:proofErr w:type="spellStart"/>
      <w:r w:rsidRPr="009E04CF">
        <w:t>DecisionTreeClassifier</w:t>
      </w:r>
      <w:proofErr w:type="spellEnd"/>
      <w:r w:rsidRPr="009E04CF">
        <w:t>, etc., the function will plot the decision regions based on how well the model fits the data</w:t>
      </w:r>
    </w:p>
    <w:p w14:paraId="61FA3D6B" w14:textId="77777777" w:rsidR="00213862" w:rsidRDefault="00213862" w:rsidP="00213862"/>
    <w:p w14:paraId="581317EC" w14:textId="77777777" w:rsidR="00213862" w:rsidRDefault="00213862" w:rsidP="00213862"/>
    <w:p w14:paraId="6F89A1B5" w14:textId="77777777" w:rsidR="00213862" w:rsidRDefault="00213862" w:rsidP="00213862"/>
    <w:p w14:paraId="0E0D88F4" w14:textId="77777777" w:rsidR="00213862" w:rsidRPr="009E04CF" w:rsidRDefault="00213862" w:rsidP="00213862">
      <w:pPr>
        <w:rPr>
          <w:b/>
          <w:bCs/>
        </w:rPr>
      </w:pPr>
      <w:proofErr w:type="spellStart"/>
      <w:r w:rsidRPr="009E04CF">
        <w:rPr>
          <w:b/>
          <w:bCs/>
        </w:rPr>
        <w:t>linear_regression</w:t>
      </w:r>
      <w:proofErr w:type="spellEnd"/>
      <w:r>
        <w:rPr>
          <w:b/>
          <w:bCs/>
        </w:rPr>
        <w:t xml:space="preserve"> using a function</w:t>
      </w:r>
    </w:p>
    <w:p w14:paraId="384BB735" w14:textId="77777777" w:rsidR="00213862" w:rsidRPr="009E04CF" w:rsidRDefault="00213862" w:rsidP="00213862">
      <w:pPr>
        <w:rPr>
          <w:b/>
          <w:bCs/>
        </w:rPr>
      </w:pPr>
      <w:r w:rsidRPr="009E04CF">
        <w:rPr>
          <w:b/>
          <w:bCs/>
        </w:rPr>
        <w:t>Description:</w:t>
      </w:r>
    </w:p>
    <w:p w14:paraId="4BC0396E" w14:textId="77777777" w:rsidR="00213862" w:rsidRPr="009E04CF" w:rsidRDefault="00213862" w:rsidP="00213862">
      <w:r w:rsidRPr="009E04CF">
        <w:t xml:space="preserve">The </w:t>
      </w:r>
      <w:proofErr w:type="spellStart"/>
      <w:r w:rsidRPr="009E04CF">
        <w:t>linear_regression</w:t>
      </w:r>
      <w:proofErr w:type="spellEnd"/>
      <w:r w:rsidRPr="009E04CF">
        <w:t xml:space="preserve"> function performs simple linear regression on a set of data. It calculates the best-fit line by determining the slope and y-intercept that minimize the sum of squared residuals between the predicted and actual values.</w:t>
      </w:r>
    </w:p>
    <w:p w14:paraId="28680E40" w14:textId="77777777" w:rsidR="00213862" w:rsidRPr="009E04CF" w:rsidRDefault="00213862" w:rsidP="00213862">
      <w:pPr>
        <w:rPr>
          <w:b/>
          <w:bCs/>
        </w:rPr>
      </w:pPr>
      <w:r w:rsidRPr="009E04CF">
        <w:rPr>
          <w:b/>
          <w:bCs/>
        </w:rPr>
        <w:t>Parameters:</w:t>
      </w:r>
    </w:p>
    <w:p w14:paraId="3AF76632" w14:textId="77777777" w:rsidR="00213862" w:rsidRPr="009E04CF" w:rsidRDefault="00213862" w:rsidP="00213862">
      <w:pPr>
        <w:numPr>
          <w:ilvl w:val="0"/>
          <w:numId w:val="56"/>
        </w:numPr>
        <w:spacing w:line="278" w:lineRule="auto"/>
      </w:pPr>
      <w:r w:rsidRPr="009E04CF">
        <w:t>x (array-like): The independent variable (input feature).</w:t>
      </w:r>
    </w:p>
    <w:p w14:paraId="401867CD" w14:textId="77777777" w:rsidR="00213862" w:rsidRPr="009E04CF" w:rsidRDefault="00213862" w:rsidP="00213862">
      <w:pPr>
        <w:numPr>
          <w:ilvl w:val="0"/>
          <w:numId w:val="56"/>
        </w:numPr>
        <w:spacing w:line="278" w:lineRule="auto"/>
      </w:pPr>
      <w:r w:rsidRPr="009E04CF">
        <w:t>y (array-like): The dependent variable (target output).</w:t>
      </w:r>
    </w:p>
    <w:p w14:paraId="035302EF" w14:textId="77777777" w:rsidR="00213862" w:rsidRPr="009E04CF" w:rsidRDefault="00213862" w:rsidP="00213862">
      <w:pPr>
        <w:rPr>
          <w:b/>
          <w:bCs/>
        </w:rPr>
      </w:pPr>
      <w:r w:rsidRPr="009E04CF">
        <w:rPr>
          <w:b/>
          <w:bCs/>
        </w:rPr>
        <w:t>Returns:</w:t>
      </w:r>
    </w:p>
    <w:p w14:paraId="22A44E09" w14:textId="77777777" w:rsidR="00213862" w:rsidRPr="009E04CF" w:rsidRDefault="00213862" w:rsidP="00213862">
      <w:pPr>
        <w:numPr>
          <w:ilvl w:val="0"/>
          <w:numId w:val="57"/>
        </w:numPr>
        <w:spacing w:line="278" w:lineRule="auto"/>
      </w:pPr>
      <w:r w:rsidRPr="009E04CF">
        <w:t>beta (float): The slope of the best-fit line.</w:t>
      </w:r>
    </w:p>
    <w:p w14:paraId="1452867E" w14:textId="77777777" w:rsidR="00213862" w:rsidRPr="009E04CF" w:rsidRDefault="00213862" w:rsidP="00213862">
      <w:pPr>
        <w:numPr>
          <w:ilvl w:val="0"/>
          <w:numId w:val="57"/>
        </w:numPr>
        <w:spacing w:line="278" w:lineRule="auto"/>
      </w:pPr>
      <w:r w:rsidRPr="009E04CF">
        <w:t>alpha (float): The y-intercept of the best-fit line.</w:t>
      </w:r>
    </w:p>
    <w:p w14:paraId="3CFE4460" w14:textId="77777777" w:rsidR="00213862" w:rsidRPr="009E04CF" w:rsidRDefault="00213862" w:rsidP="00213862">
      <w:pPr>
        <w:rPr>
          <w:b/>
          <w:bCs/>
        </w:rPr>
      </w:pPr>
      <w:r w:rsidRPr="009E04CF">
        <w:rPr>
          <w:b/>
          <w:bCs/>
        </w:rPr>
        <w:t>Example Usage:</w:t>
      </w:r>
    </w:p>
    <w:p w14:paraId="0191DDFC" w14:textId="77777777" w:rsidR="00213862" w:rsidRDefault="00213862" w:rsidP="00213862"/>
    <w:p w14:paraId="53FDCE7C" w14:textId="77777777" w:rsidR="00213862" w:rsidRDefault="00213862" w:rsidP="00213862">
      <w:r w:rsidRPr="009E04CF">
        <w:lastRenderedPageBreak/>
        <w:drawing>
          <wp:inline distT="0" distB="0" distL="0" distR="0" wp14:anchorId="2E8A35DC" wp14:editId="707F9700">
            <wp:extent cx="5731510" cy="3778885"/>
            <wp:effectExtent l="0" t="0" r="2540" b="0"/>
            <wp:docPr id="1829357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57055" name="Picture 1" descr="A screenshot of a computer program&#10;&#10;Description automatically generated"/>
                    <pic:cNvPicPr/>
                  </pic:nvPicPr>
                  <pic:blipFill>
                    <a:blip r:embed="rId33"/>
                    <a:stretch>
                      <a:fillRect/>
                    </a:stretch>
                  </pic:blipFill>
                  <pic:spPr>
                    <a:xfrm>
                      <a:off x="0" y="0"/>
                      <a:ext cx="5731510" cy="3778885"/>
                    </a:xfrm>
                    <a:prstGeom prst="rect">
                      <a:avLst/>
                    </a:prstGeom>
                  </pic:spPr>
                </pic:pic>
              </a:graphicData>
            </a:graphic>
          </wp:inline>
        </w:drawing>
      </w:r>
    </w:p>
    <w:p w14:paraId="4AE73EE4" w14:textId="77777777" w:rsidR="00213862" w:rsidRDefault="00213862" w:rsidP="00213862">
      <w:r w:rsidRPr="009E04CF">
        <w:drawing>
          <wp:inline distT="0" distB="0" distL="0" distR="0" wp14:anchorId="634EF8FB" wp14:editId="69D0C180">
            <wp:extent cx="5731510" cy="2403475"/>
            <wp:effectExtent l="0" t="0" r="2540" b="0"/>
            <wp:docPr id="164211488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14887" name="Picture 1" descr="A computer screen with text on it&#10;&#10;Description automatically generated"/>
                    <pic:cNvPicPr/>
                  </pic:nvPicPr>
                  <pic:blipFill>
                    <a:blip r:embed="rId34"/>
                    <a:stretch>
                      <a:fillRect/>
                    </a:stretch>
                  </pic:blipFill>
                  <pic:spPr>
                    <a:xfrm>
                      <a:off x="0" y="0"/>
                      <a:ext cx="5731510" cy="2403475"/>
                    </a:xfrm>
                    <a:prstGeom prst="rect">
                      <a:avLst/>
                    </a:prstGeom>
                  </pic:spPr>
                </pic:pic>
              </a:graphicData>
            </a:graphic>
          </wp:inline>
        </w:drawing>
      </w:r>
    </w:p>
    <w:p w14:paraId="24649FF3" w14:textId="77777777" w:rsidR="00213862" w:rsidRDefault="00213862" w:rsidP="00213862"/>
    <w:p w14:paraId="4358EF11" w14:textId="77777777" w:rsidR="00213862" w:rsidRDefault="00213862" w:rsidP="00213862"/>
    <w:p w14:paraId="45D82515" w14:textId="77777777" w:rsidR="00213862" w:rsidRPr="0034795B" w:rsidRDefault="00213862" w:rsidP="00213862">
      <w:pPr>
        <w:rPr>
          <w:b/>
          <w:bCs/>
        </w:rPr>
      </w:pPr>
      <w:proofErr w:type="spellStart"/>
      <w:r w:rsidRPr="0034795B">
        <w:rPr>
          <w:b/>
          <w:bCs/>
        </w:rPr>
        <w:t>polynomial_regression</w:t>
      </w:r>
      <w:proofErr w:type="spellEnd"/>
    </w:p>
    <w:p w14:paraId="10138287" w14:textId="77777777" w:rsidR="00213862" w:rsidRPr="0034795B" w:rsidRDefault="00213862" w:rsidP="00213862">
      <w:pPr>
        <w:rPr>
          <w:b/>
          <w:bCs/>
        </w:rPr>
      </w:pPr>
      <w:r w:rsidRPr="0034795B">
        <w:rPr>
          <w:b/>
          <w:bCs/>
        </w:rPr>
        <w:t>Description:</w:t>
      </w:r>
    </w:p>
    <w:p w14:paraId="57833E19" w14:textId="77777777" w:rsidR="00213862" w:rsidRPr="0034795B" w:rsidRDefault="00213862" w:rsidP="00213862">
      <w:r w:rsidRPr="0034795B">
        <w:t xml:space="preserve">The </w:t>
      </w:r>
      <w:proofErr w:type="spellStart"/>
      <w:r w:rsidRPr="0034795B">
        <w:t>polynomial_regression</w:t>
      </w:r>
      <w:proofErr w:type="spellEnd"/>
      <w:r w:rsidRPr="0034795B">
        <w:t xml:space="preserve"> function fits a polynomial regression model to the provided data. It calculates the best-fit polynomial of a specified degree and plots the polynomial curve along with the original data points.</w:t>
      </w:r>
    </w:p>
    <w:p w14:paraId="60F222BE" w14:textId="77777777" w:rsidR="00213862" w:rsidRPr="0034795B" w:rsidRDefault="00213862" w:rsidP="00213862">
      <w:pPr>
        <w:rPr>
          <w:b/>
          <w:bCs/>
        </w:rPr>
      </w:pPr>
      <w:r w:rsidRPr="0034795B">
        <w:rPr>
          <w:b/>
          <w:bCs/>
        </w:rPr>
        <w:t>Parameters:</w:t>
      </w:r>
    </w:p>
    <w:p w14:paraId="442BAED0" w14:textId="77777777" w:rsidR="00213862" w:rsidRPr="0034795B" w:rsidRDefault="00213862" w:rsidP="00213862">
      <w:pPr>
        <w:numPr>
          <w:ilvl w:val="0"/>
          <w:numId w:val="58"/>
        </w:numPr>
        <w:spacing w:line="278" w:lineRule="auto"/>
      </w:pPr>
      <w:r w:rsidRPr="0034795B">
        <w:t>x (array-like): The independent variable (input feature).</w:t>
      </w:r>
    </w:p>
    <w:p w14:paraId="5ADE2898" w14:textId="77777777" w:rsidR="00213862" w:rsidRPr="0034795B" w:rsidRDefault="00213862" w:rsidP="00213862">
      <w:pPr>
        <w:numPr>
          <w:ilvl w:val="0"/>
          <w:numId w:val="58"/>
        </w:numPr>
        <w:spacing w:line="278" w:lineRule="auto"/>
      </w:pPr>
      <w:r w:rsidRPr="0034795B">
        <w:t>y (array-like): The dependent variable (target output).</w:t>
      </w:r>
    </w:p>
    <w:p w14:paraId="17C8308E" w14:textId="77777777" w:rsidR="00213862" w:rsidRPr="0034795B" w:rsidRDefault="00213862" w:rsidP="00213862">
      <w:pPr>
        <w:numPr>
          <w:ilvl w:val="0"/>
          <w:numId w:val="58"/>
        </w:numPr>
        <w:spacing w:line="278" w:lineRule="auto"/>
      </w:pPr>
      <w:r w:rsidRPr="0034795B">
        <w:lastRenderedPageBreak/>
        <w:t>degree (int): The degree of the polynomial to fit to the data.</w:t>
      </w:r>
    </w:p>
    <w:p w14:paraId="75FB692F" w14:textId="77777777" w:rsidR="00213862" w:rsidRPr="0034795B" w:rsidRDefault="00213862" w:rsidP="00213862">
      <w:pPr>
        <w:rPr>
          <w:b/>
          <w:bCs/>
        </w:rPr>
      </w:pPr>
      <w:r w:rsidRPr="0034795B">
        <w:rPr>
          <w:b/>
          <w:bCs/>
        </w:rPr>
        <w:t>Returns:</w:t>
      </w:r>
    </w:p>
    <w:p w14:paraId="48FF39B8" w14:textId="77777777" w:rsidR="00213862" w:rsidRPr="0034795B" w:rsidRDefault="00213862" w:rsidP="00213862">
      <w:pPr>
        <w:numPr>
          <w:ilvl w:val="0"/>
          <w:numId w:val="59"/>
        </w:numPr>
        <w:spacing w:line="278" w:lineRule="auto"/>
      </w:pPr>
      <w:r w:rsidRPr="0034795B">
        <w:t>p (</w:t>
      </w:r>
      <w:proofErr w:type="gramStart"/>
      <w:r w:rsidRPr="0034795B">
        <w:t>numpy.poly</w:t>
      </w:r>
      <w:proofErr w:type="gramEnd"/>
      <w:r w:rsidRPr="0034795B">
        <w:t>1d): A polynomial object that represents the fitted regression model.</w:t>
      </w:r>
    </w:p>
    <w:p w14:paraId="02561540" w14:textId="77777777" w:rsidR="00213862" w:rsidRDefault="00213862" w:rsidP="00213862">
      <w:r w:rsidRPr="0034795B">
        <w:drawing>
          <wp:inline distT="0" distB="0" distL="0" distR="0" wp14:anchorId="49C3983A" wp14:editId="089C37ED">
            <wp:extent cx="5731510" cy="5731510"/>
            <wp:effectExtent l="0" t="0" r="2540" b="2540"/>
            <wp:docPr id="10158331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3197" name="Picture 1" descr="A screenshot of a computer program&#10;&#10;Description automatically generated"/>
                    <pic:cNvPicPr/>
                  </pic:nvPicPr>
                  <pic:blipFill>
                    <a:blip r:embed="rId35"/>
                    <a:stretch>
                      <a:fillRect/>
                    </a:stretch>
                  </pic:blipFill>
                  <pic:spPr>
                    <a:xfrm>
                      <a:off x="0" y="0"/>
                      <a:ext cx="5731510" cy="5731510"/>
                    </a:xfrm>
                    <a:prstGeom prst="rect">
                      <a:avLst/>
                    </a:prstGeom>
                  </pic:spPr>
                </pic:pic>
              </a:graphicData>
            </a:graphic>
          </wp:inline>
        </w:drawing>
      </w:r>
    </w:p>
    <w:p w14:paraId="3B79DDB7" w14:textId="77777777" w:rsidR="00213862" w:rsidRDefault="00213862" w:rsidP="00213862"/>
    <w:p w14:paraId="4D3B886E" w14:textId="77777777" w:rsidR="00213862" w:rsidRDefault="00213862" w:rsidP="00213862"/>
    <w:p w14:paraId="7FEDB15C" w14:textId="77777777" w:rsidR="00213862" w:rsidRPr="0034795B" w:rsidRDefault="00213862" w:rsidP="00213862">
      <w:pPr>
        <w:rPr>
          <w:b/>
          <w:bCs/>
        </w:rPr>
      </w:pPr>
      <w:proofErr w:type="spellStart"/>
      <w:r w:rsidRPr="0034795B">
        <w:rPr>
          <w:b/>
          <w:bCs/>
        </w:rPr>
        <w:t>LogisticRegression</w:t>
      </w:r>
      <w:proofErr w:type="spellEnd"/>
      <w:r w:rsidRPr="0034795B">
        <w:rPr>
          <w:b/>
          <w:bCs/>
        </w:rPr>
        <w:t xml:space="preserve"> Class</w:t>
      </w:r>
    </w:p>
    <w:p w14:paraId="5CBA089C" w14:textId="77777777" w:rsidR="00213862" w:rsidRPr="0034795B" w:rsidRDefault="00213862" w:rsidP="00213862">
      <w:pPr>
        <w:rPr>
          <w:b/>
          <w:bCs/>
        </w:rPr>
      </w:pPr>
      <w:r w:rsidRPr="0034795B">
        <w:rPr>
          <w:b/>
          <w:bCs/>
        </w:rPr>
        <w:t>Description:</w:t>
      </w:r>
    </w:p>
    <w:p w14:paraId="67E941FB" w14:textId="77777777" w:rsidR="00213862" w:rsidRPr="0034795B" w:rsidRDefault="00213862" w:rsidP="00213862">
      <w:r w:rsidRPr="0034795B">
        <w:t xml:space="preserve">This </w:t>
      </w:r>
      <w:proofErr w:type="spellStart"/>
      <w:r w:rsidRPr="0034795B">
        <w:t>LogisticRegression</w:t>
      </w:r>
      <w:proofErr w:type="spellEnd"/>
      <w:r w:rsidRPr="0034795B">
        <w:t xml:space="preserve"> class implements logistic regression using gradient descent for binary classification tasks. It includes methods for fitting the model to data and predicting class labels based on the learned parameters (weights and bias). The model uses the sigmoid activation function to map the linear combination of features to a probability.</w:t>
      </w:r>
    </w:p>
    <w:p w14:paraId="7A9516F1" w14:textId="77777777" w:rsidR="00213862" w:rsidRPr="0034795B" w:rsidRDefault="00213862" w:rsidP="00213862">
      <w:pPr>
        <w:rPr>
          <w:b/>
          <w:bCs/>
        </w:rPr>
      </w:pPr>
      <w:r w:rsidRPr="0034795B">
        <w:rPr>
          <w:b/>
          <w:bCs/>
        </w:rPr>
        <w:t>Parameters:</w:t>
      </w:r>
    </w:p>
    <w:p w14:paraId="449E16CF" w14:textId="77777777" w:rsidR="00213862" w:rsidRPr="0034795B" w:rsidRDefault="00213862" w:rsidP="00213862">
      <w:pPr>
        <w:numPr>
          <w:ilvl w:val="0"/>
          <w:numId w:val="60"/>
        </w:numPr>
        <w:spacing w:line="278" w:lineRule="auto"/>
      </w:pPr>
      <w:proofErr w:type="spellStart"/>
      <w:r w:rsidRPr="0034795B">
        <w:t>learning_rate</w:t>
      </w:r>
      <w:proofErr w:type="spellEnd"/>
      <w:r w:rsidRPr="0034795B">
        <w:t xml:space="preserve"> (float, optional): The learning rate for gradient descent. Default is 0.01.</w:t>
      </w:r>
    </w:p>
    <w:p w14:paraId="7FDDD564" w14:textId="77777777" w:rsidR="00213862" w:rsidRPr="0034795B" w:rsidRDefault="00213862" w:rsidP="00213862">
      <w:pPr>
        <w:numPr>
          <w:ilvl w:val="0"/>
          <w:numId w:val="60"/>
        </w:numPr>
        <w:spacing w:line="278" w:lineRule="auto"/>
      </w:pPr>
      <w:proofErr w:type="spellStart"/>
      <w:r w:rsidRPr="0034795B">
        <w:lastRenderedPageBreak/>
        <w:t>num_iterations</w:t>
      </w:r>
      <w:proofErr w:type="spellEnd"/>
      <w:r w:rsidRPr="0034795B">
        <w:t xml:space="preserve"> (int, optional): The number of iterations for gradient descent optimization. Default is 1000.</w:t>
      </w:r>
    </w:p>
    <w:p w14:paraId="7C50677E" w14:textId="77777777" w:rsidR="00213862" w:rsidRPr="0034795B" w:rsidRDefault="00213862" w:rsidP="00213862">
      <w:pPr>
        <w:rPr>
          <w:b/>
          <w:bCs/>
        </w:rPr>
      </w:pPr>
      <w:r w:rsidRPr="0034795B">
        <w:rPr>
          <w:b/>
          <w:bCs/>
        </w:rPr>
        <w:t>Methods:</w:t>
      </w:r>
    </w:p>
    <w:p w14:paraId="339F4AE1" w14:textId="77777777" w:rsidR="00213862" w:rsidRPr="0034795B" w:rsidRDefault="00213862" w:rsidP="00213862">
      <w:pPr>
        <w:rPr>
          <w:b/>
          <w:bCs/>
        </w:rPr>
      </w:pPr>
      <w:r w:rsidRPr="0034795B">
        <w:rPr>
          <w:b/>
          <w:bCs/>
        </w:rPr>
        <w:t>sigmoid(z)</w:t>
      </w:r>
    </w:p>
    <w:p w14:paraId="01086831" w14:textId="77777777" w:rsidR="00213862" w:rsidRPr="0034795B" w:rsidRDefault="00213862" w:rsidP="00213862">
      <w:pPr>
        <w:numPr>
          <w:ilvl w:val="0"/>
          <w:numId w:val="61"/>
        </w:numPr>
        <w:spacing w:line="278" w:lineRule="auto"/>
      </w:pPr>
      <w:r w:rsidRPr="0034795B">
        <w:rPr>
          <w:b/>
          <w:bCs/>
        </w:rPr>
        <w:t>Description</w:t>
      </w:r>
      <w:r w:rsidRPr="0034795B">
        <w:t>: Computes the sigmoid of z, mapping real numbers to the range (0, 1).</w:t>
      </w:r>
    </w:p>
    <w:p w14:paraId="3A91DA18" w14:textId="77777777" w:rsidR="00213862" w:rsidRPr="0034795B" w:rsidRDefault="00213862" w:rsidP="00213862">
      <w:pPr>
        <w:numPr>
          <w:ilvl w:val="0"/>
          <w:numId w:val="61"/>
        </w:numPr>
        <w:spacing w:line="278" w:lineRule="auto"/>
      </w:pPr>
      <w:r w:rsidRPr="0034795B">
        <w:rPr>
          <w:b/>
          <w:bCs/>
        </w:rPr>
        <w:t>Parameters</w:t>
      </w:r>
      <w:r w:rsidRPr="0034795B">
        <w:t>:</w:t>
      </w:r>
    </w:p>
    <w:p w14:paraId="0868B0B3" w14:textId="77777777" w:rsidR="00213862" w:rsidRPr="0034795B" w:rsidRDefault="00213862" w:rsidP="00213862">
      <w:pPr>
        <w:numPr>
          <w:ilvl w:val="1"/>
          <w:numId w:val="61"/>
        </w:numPr>
        <w:spacing w:line="278" w:lineRule="auto"/>
      </w:pPr>
      <w:r w:rsidRPr="0034795B">
        <w:t>z (array-like): Input values.</w:t>
      </w:r>
    </w:p>
    <w:p w14:paraId="334F8A23" w14:textId="77777777" w:rsidR="00213862" w:rsidRPr="0034795B" w:rsidRDefault="00213862" w:rsidP="00213862">
      <w:pPr>
        <w:numPr>
          <w:ilvl w:val="0"/>
          <w:numId w:val="61"/>
        </w:numPr>
        <w:spacing w:line="278" w:lineRule="auto"/>
      </w:pPr>
      <w:r w:rsidRPr="0034795B">
        <w:rPr>
          <w:b/>
          <w:bCs/>
        </w:rPr>
        <w:t>Returns</w:t>
      </w:r>
      <w:r w:rsidRPr="0034795B">
        <w:t>: The sigmoid transformation of z.</w:t>
      </w:r>
    </w:p>
    <w:p w14:paraId="0D7322A8" w14:textId="77777777" w:rsidR="00213862" w:rsidRPr="0034795B" w:rsidRDefault="00213862" w:rsidP="00213862">
      <w:pPr>
        <w:rPr>
          <w:b/>
          <w:bCs/>
        </w:rPr>
      </w:pPr>
      <w:proofErr w:type="gramStart"/>
      <w:r w:rsidRPr="0034795B">
        <w:rPr>
          <w:b/>
          <w:bCs/>
        </w:rPr>
        <w:t>fit(</w:t>
      </w:r>
      <w:proofErr w:type="gramEnd"/>
      <w:r w:rsidRPr="0034795B">
        <w:rPr>
          <w:b/>
          <w:bCs/>
        </w:rPr>
        <w:t>X, y)</w:t>
      </w:r>
    </w:p>
    <w:p w14:paraId="15053484" w14:textId="77777777" w:rsidR="00213862" w:rsidRPr="0034795B" w:rsidRDefault="00213862" w:rsidP="00213862">
      <w:pPr>
        <w:numPr>
          <w:ilvl w:val="0"/>
          <w:numId w:val="62"/>
        </w:numPr>
        <w:spacing w:line="278" w:lineRule="auto"/>
      </w:pPr>
      <w:r w:rsidRPr="0034795B">
        <w:rPr>
          <w:b/>
          <w:bCs/>
        </w:rPr>
        <w:t>Description</w:t>
      </w:r>
      <w:r w:rsidRPr="0034795B">
        <w:t>: Fits the logistic regression model to the training data using gradient descent.</w:t>
      </w:r>
    </w:p>
    <w:p w14:paraId="03BC6940" w14:textId="77777777" w:rsidR="00213862" w:rsidRPr="0034795B" w:rsidRDefault="00213862" w:rsidP="00213862">
      <w:pPr>
        <w:numPr>
          <w:ilvl w:val="0"/>
          <w:numId w:val="62"/>
        </w:numPr>
        <w:spacing w:line="278" w:lineRule="auto"/>
      </w:pPr>
      <w:r w:rsidRPr="0034795B">
        <w:rPr>
          <w:b/>
          <w:bCs/>
        </w:rPr>
        <w:t>Parameters</w:t>
      </w:r>
      <w:r w:rsidRPr="0034795B">
        <w:t>:</w:t>
      </w:r>
    </w:p>
    <w:p w14:paraId="6E1E5FB0" w14:textId="77777777" w:rsidR="00213862" w:rsidRPr="0034795B" w:rsidRDefault="00213862" w:rsidP="00213862">
      <w:pPr>
        <w:numPr>
          <w:ilvl w:val="1"/>
          <w:numId w:val="62"/>
        </w:numPr>
        <w:spacing w:line="278" w:lineRule="auto"/>
      </w:pPr>
      <w:r w:rsidRPr="0034795B">
        <w:t>X (</w:t>
      </w:r>
      <w:proofErr w:type="spellStart"/>
      <w:r w:rsidRPr="0034795B">
        <w:t>numpy</w:t>
      </w:r>
      <w:proofErr w:type="spellEnd"/>
      <w:r w:rsidRPr="0034795B">
        <w:t xml:space="preserve"> array): The training data, with shape (</w:t>
      </w:r>
      <w:proofErr w:type="spellStart"/>
      <w:r w:rsidRPr="0034795B">
        <w:t>n_samples</w:t>
      </w:r>
      <w:proofErr w:type="spellEnd"/>
      <w:r w:rsidRPr="0034795B">
        <w:t xml:space="preserve">, </w:t>
      </w:r>
      <w:proofErr w:type="spellStart"/>
      <w:r w:rsidRPr="0034795B">
        <w:t>n_features</w:t>
      </w:r>
      <w:proofErr w:type="spellEnd"/>
      <w:r w:rsidRPr="0034795B">
        <w:t>).</w:t>
      </w:r>
    </w:p>
    <w:p w14:paraId="1E49DFEC" w14:textId="77777777" w:rsidR="00213862" w:rsidRPr="0034795B" w:rsidRDefault="00213862" w:rsidP="00213862">
      <w:pPr>
        <w:numPr>
          <w:ilvl w:val="1"/>
          <w:numId w:val="62"/>
        </w:numPr>
        <w:spacing w:line="278" w:lineRule="auto"/>
      </w:pPr>
      <w:r w:rsidRPr="0034795B">
        <w:t>y (</w:t>
      </w:r>
      <w:proofErr w:type="spellStart"/>
      <w:r w:rsidRPr="0034795B">
        <w:t>numpy</w:t>
      </w:r>
      <w:proofErr w:type="spellEnd"/>
      <w:r w:rsidRPr="0034795B">
        <w:t xml:space="preserve"> array): The target labels, with shape (</w:t>
      </w:r>
      <w:proofErr w:type="spellStart"/>
      <w:r w:rsidRPr="0034795B">
        <w:t>n_samples</w:t>
      </w:r>
      <w:proofErr w:type="spellEnd"/>
      <w:r w:rsidRPr="0034795B">
        <w:t>,).</w:t>
      </w:r>
    </w:p>
    <w:p w14:paraId="13201350" w14:textId="77777777" w:rsidR="00213862" w:rsidRPr="0034795B" w:rsidRDefault="00213862" w:rsidP="00213862">
      <w:pPr>
        <w:numPr>
          <w:ilvl w:val="0"/>
          <w:numId w:val="62"/>
        </w:numPr>
        <w:spacing w:line="278" w:lineRule="auto"/>
      </w:pPr>
      <w:r w:rsidRPr="0034795B">
        <w:rPr>
          <w:b/>
          <w:bCs/>
        </w:rPr>
        <w:t>Operation</w:t>
      </w:r>
      <w:r w:rsidRPr="0034795B">
        <w:t>:</w:t>
      </w:r>
    </w:p>
    <w:p w14:paraId="5091AED7" w14:textId="77777777" w:rsidR="00213862" w:rsidRPr="0034795B" w:rsidRDefault="00213862" w:rsidP="00213862">
      <w:pPr>
        <w:numPr>
          <w:ilvl w:val="1"/>
          <w:numId w:val="62"/>
        </w:numPr>
        <w:spacing w:line="278" w:lineRule="auto"/>
      </w:pPr>
      <w:r w:rsidRPr="0034795B">
        <w:t>Initializes the weights and bias to zero.</w:t>
      </w:r>
    </w:p>
    <w:p w14:paraId="7FED5295" w14:textId="77777777" w:rsidR="00213862" w:rsidRPr="0034795B" w:rsidRDefault="00213862" w:rsidP="00213862">
      <w:pPr>
        <w:numPr>
          <w:ilvl w:val="1"/>
          <w:numId w:val="62"/>
        </w:numPr>
        <w:spacing w:line="278" w:lineRule="auto"/>
      </w:pPr>
      <w:r w:rsidRPr="0034795B">
        <w:t>Performs gradient descent for the specified number of iterations, updating weights and bias to minimize the loss.</w:t>
      </w:r>
    </w:p>
    <w:p w14:paraId="4E860E39" w14:textId="77777777" w:rsidR="00213862" w:rsidRPr="0034795B" w:rsidRDefault="00213862" w:rsidP="00213862">
      <w:pPr>
        <w:numPr>
          <w:ilvl w:val="0"/>
          <w:numId w:val="62"/>
        </w:numPr>
        <w:spacing w:line="278" w:lineRule="auto"/>
      </w:pPr>
      <w:r w:rsidRPr="0034795B">
        <w:rPr>
          <w:b/>
          <w:bCs/>
        </w:rPr>
        <w:t>Returns</w:t>
      </w:r>
      <w:r w:rsidRPr="0034795B">
        <w:t>: None (updates internal weights and bias).</w:t>
      </w:r>
    </w:p>
    <w:p w14:paraId="07DC705C" w14:textId="77777777" w:rsidR="00213862" w:rsidRPr="0034795B" w:rsidRDefault="00213862" w:rsidP="00213862">
      <w:pPr>
        <w:rPr>
          <w:b/>
          <w:bCs/>
        </w:rPr>
      </w:pPr>
      <w:r w:rsidRPr="0034795B">
        <w:rPr>
          <w:b/>
          <w:bCs/>
        </w:rPr>
        <w:t>predict(X)</w:t>
      </w:r>
    </w:p>
    <w:p w14:paraId="2ECF301F" w14:textId="77777777" w:rsidR="00213862" w:rsidRPr="0034795B" w:rsidRDefault="00213862" w:rsidP="00213862">
      <w:pPr>
        <w:numPr>
          <w:ilvl w:val="0"/>
          <w:numId w:val="63"/>
        </w:numPr>
        <w:spacing w:line="278" w:lineRule="auto"/>
      </w:pPr>
      <w:r w:rsidRPr="0034795B">
        <w:rPr>
          <w:b/>
          <w:bCs/>
        </w:rPr>
        <w:t>Description</w:t>
      </w:r>
      <w:r w:rsidRPr="0034795B">
        <w:t>: Predicts the class labels for the input data using the learned weights and bias.</w:t>
      </w:r>
    </w:p>
    <w:p w14:paraId="5D75DFAA" w14:textId="77777777" w:rsidR="00213862" w:rsidRPr="0034795B" w:rsidRDefault="00213862" w:rsidP="00213862">
      <w:pPr>
        <w:numPr>
          <w:ilvl w:val="0"/>
          <w:numId w:val="63"/>
        </w:numPr>
        <w:spacing w:line="278" w:lineRule="auto"/>
      </w:pPr>
      <w:r w:rsidRPr="0034795B">
        <w:rPr>
          <w:b/>
          <w:bCs/>
        </w:rPr>
        <w:t>Parameters</w:t>
      </w:r>
      <w:r w:rsidRPr="0034795B">
        <w:t>:</w:t>
      </w:r>
    </w:p>
    <w:p w14:paraId="0E1264C3" w14:textId="77777777" w:rsidR="00213862" w:rsidRPr="0034795B" w:rsidRDefault="00213862" w:rsidP="00213862">
      <w:pPr>
        <w:numPr>
          <w:ilvl w:val="1"/>
          <w:numId w:val="63"/>
        </w:numPr>
        <w:spacing w:line="278" w:lineRule="auto"/>
      </w:pPr>
      <w:r w:rsidRPr="0034795B">
        <w:t>X (</w:t>
      </w:r>
      <w:proofErr w:type="spellStart"/>
      <w:r w:rsidRPr="0034795B">
        <w:t>numpy</w:t>
      </w:r>
      <w:proofErr w:type="spellEnd"/>
      <w:r w:rsidRPr="0034795B">
        <w:t xml:space="preserve"> array): The data for which predictions are made, with shape (</w:t>
      </w:r>
      <w:proofErr w:type="spellStart"/>
      <w:r w:rsidRPr="0034795B">
        <w:t>n_samples</w:t>
      </w:r>
      <w:proofErr w:type="spellEnd"/>
      <w:r w:rsidRPr="0034795B">
        <w:t xml:space="preserve">, </w:t>
      </w:r>
      <w:proofErr w:type="spellStart"/>
      <w:r w:rsidRPr="0034795B">
        <w:t>n_features</w:t>
      </w:r>
      <w:proofErr w:type="spellEnd"/>
      <w:r w:rsidRPr="0034795B">
        <w:t>).</w:t>
      </w:r>
    </w:p>
    <w:p w14:paraId="72B044CF" w14:textId="77777777" w:rsidR="00213862" w:rsidRPr="0034795B" w:rsidRDefault="00213862" w:rsidP="00213862">
      <w:pPr>
        <w:numPr>
          <w:ilvl w:val="0"/>
          <w:numId w:val="63"/>
        </w:numPr>
        <w:spacing w:line="278" w:lineRule="auto"/>
      </w:pPr>
      <w:r w:rsidRPr="0034795B">
        <w:rPr>
          <w:b/>
          <w:bCs/>
        </w:rPr>
        <w:t>Returns</w:t>
      </w:r>
      <w:r w:rsidRPr="0034795B">
        <w:t xml:space="preserve">: </w:t>
      </w:r>
      <w:proofErr w:type="spellStart"/>
      <w:r w:rsidRPr="0034795B">
        <w:t>numpy</w:t>
      </w:r>
      <w:proofErr w:type="spellEnd"/>
      <w:r w:rsidRPr="0034795B">
        <w:t xml:space="preserve"> array of predicted class labels (0 or 1).</w:t>
      </w:r>
    </w:p>
    <w:p w14:paraId="6F4CAD56" w14:textId="77777777" w:rsidR="00213862" w:rsidRDefault="00213862" w:rsidP="00213862">
      <w:r w:rsidRPr="0034795B">
        <w:lastRenderedPageBreak/>
        <w:drawing>
          <wp:inline distT="0" distB="0" distL="0" distR="0" wp14:anchorId="6145D3EA" wp14:editId="4EDFA1BB">
            <wp:extent cx="5731510" cy="4443730"/>
            <wp:effectExtent l="0" t="0" r="2540" b="0"/>
            <wp:docPr id="203484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47212" name="Picture 1" descr="A screen shot of a computer program&#10;&#10;Description automatically generated"/>
                    <pic:cNvPicPr/>
                  </pic:nvPicPr>
                  <pic:blipFill>
                    <a:blip r:embed="rId36"/>
                    <a:stretch>
                      <a:fillRect/>
                    </a:stretch>
                  </pic:blipFill>
                  <pic:spPr>
                    <a:xfrm>
                      <a:off x="0" y="0"/>
                      <a:ext cx="5731510" cy="4443730"/>
                    </a:xfrm>
                    <a:prstGeom prst="rect">
                      <a:avLst/>
                    </a:prstGeom>
                  </pic:spPr>
                </pic:pic>
              </a:graphicData>
            </a:graphic>
          </wp:inline>
        </w:drawing>
      </w:r>
    </w:p>
    <w:p w14:paraId="6BA2AB0F" w14:textId="77777777" w:rsidR="00213862" w:rsidRDefault="00213862" w:rsidP="00213862">
      <w:r w:rsidRPr="0034795B">
        <w:drawing>
          <wp:inline distT="0" distB="0" distL="0" distR="0" wp14:anchorId="744C6815" wp14:editId="3241F613">
            <wp:extent cx="5731510" cy="2280920"/>
            <wp:effectExtent l="0" t="0" r="2540" b="5080"/>
            <wp:docPr id="11815623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62340" name="Picture 1" descr="A screen shot of a computer code&#10;&#10;Description automatically generated"/>
                    <pic:cNvPicPr/>
                  </pic:nvPicPr>
                  <pic:blipFill>
                    <a:blip r:embed="rId37"/>
                    <a:stretch>
                      <a:fillRect/>
                    </a:stretch>
                  </pic:blipFill>
                  <pic:spPr>
                    <a:xfrm>
                      <a:off x="0" y="0"/>
                      <a:ext cx="5731510" cy="2280920"/>
                    </a:xfrm>
                    <a:prstGeom prst="rect">
                      <a:avLst/>
                    </a:prstGeom>
                  </pic:spPr>
                </pic:pic>
              </a:graphicData>
            </a:graphic>
          </wp:inline>
        </w:drawing>
      </w:r>
    </w:p>
    <w:p w14:paraId="5A89512A" w14:textId="77777777" w:rsidR="00213862" w:rsidRPr="0034795B" w:rsidRDefault="00213862" w:rsidP="00213862">
      <w:pPr>
        <w:rPr>
          <w:b/>
          <w:bCs/>
        </w:rPr>
      </w:pPr>
      <w:r w:rsidRPr="0034795B">
        <w:rPr>
          <w:b/>
          <w:bCs/>
        </w:rPr>
        <w:t>Notes:</w:t>
      </w:r>
    </w:p>
    <w:p w14:paraId="60FB95B1" w14:textId="77777777" w:rsidR="00213862" w:rsidRPr="0034795B" w:rsidRDefault="00213862" w:rsidP="00213862">
      <w:pPr>
        <w:numPr>
          <w:ilvl w:val="0"/>
          <w:numId w:val="64"/>
        </w:numPr>
        <w:spacing w:line="278" w:lineRule="auto"/>
      </w:pPr>
      <w:r w:rsidRPr="0034795B">
        <w:rPr>
          <w:b/>
          <w:bCs/>
        </w:rPr>
        <w:t>Sigmoid Function</w:t>
      </w:r>
      <w:r w:rsidRPr="0034795B">
        <w:t>: The sigmoid function is used to map the linear combination of the input features to a probability between 0 and 1.</w:t>
      </w:r>
    </w:p>
    <w:p w14:paraId="2EAA948C" w14:textId="77777777" w:rsidR="00213862" w:rsidRPr="0034795B" w:rsidRDefault="00213862" w:rsidP="00213862">
      <w:pPr>
        <w:numPr>
          <w:ilvl w:val="0"/>
          <w:numId w:val="64"/>
        </w:numPr>
        <w:spacing w:line="278" w:lineRule="auto"/>
      </w:pPr>
      <w:r w:rsidRPr="0034795B">
        <w:rPr>
          <w:b/>
          <w:bCs/>
        </w:rPr>
        <w:t>Gradient Descent</w:t>
      </w:r>
      <w:r w:rsidRPr="0034795B">
        <w:t>: The model uses gradient descent to minimize the logistic loss function by adjusting the weights and bias.</w:t>
      </w:r>
    </w:p>
    <w:p w14:paraId="61119241" w14:textId="77777777" w:rsidR="00213862" w:rsidRPr="0034795B" w:rsidRDefault="00213862" w:rsidP="00213862">
      <w:pPr>
        <w:numPr>
          <w:ilvl w:val="0"/>
          <w:numId w:val="64"/>
        </w:numPr>
        <w:spacing w:line="278" w:lineRule="auto"/>
      </w:pPr>
      <w:r w:rsidRPr="0034795B">
        <w:rPr>
          <w:b/>
          <w:bCs/>
        </w:rPr>
        <w:t>Prediction Threshold</w:t>
      </w:r>
      <w:r w:rsidRPr="0034795B">
        <w:t>: The class labels are predicted based on a threshold of 0.5. If the predicted probability is greater than 0.5, the class label is 1; otherwise, it is 0.</w:t>
      </w:r>
    </w:p>
    <w:p w14:paraId="7A24A7D1" w14:textId="77777777" w:rsidR="00213862" w:rsidRDefault="00213862" w:rsidP="00213862"/>
    <w:p w14:paraId="6B4705D1" w14:textId="77777777" w:rsidR="00213862" w:rsidRDefault="00213862" w:rsidP="00213862"/>
    <w:p w14:paraId="1EB71DBC" w14:textId="77777777" w:rsidR="00213862" w:rsidRPr="006D1A1B" w:rsidRDefault="00213862" w:rsidP="00213862">
      <w:pPr>
        <w:rPr>
          <w:b/>
          <w:bCs/>
        </w:rPr>
      </w:pPr>
      <w:proofErr w:type="spellStart"/>
      <w:r w:rsidRPr="006D1A1B">
        <w:rPr>
          <w:b/>
          <w:bCs/>
        </w:rPr>
        <w:t>LinearSVM</w:t>
      </w:r>
      <w:proofErr w:type="spellEnd"/>
      <w:r w:rsidRPr="006D1A1B">
        <w:rPr>
          <w:b/>
          <w:bCs/>
        </w:rPr>
        <w:t xml:space="preserve"> Class</w:t>
      </w:r>
    </w:p>
    <w:p w14:paraId="71FC840B" w14:textId="77777777" w:rsidR="00213862" w:rsidRPr="006D1A1B" w:rsidRDefault="00213862" w:rsidP="00213862">
      <w:pPr>
        <w:rPr>
          <w:b/>
          <w:bCs/>
        </w:rPr>
      </w:pPr>
      <w:r w:rsidRPr="006D1A1B">
        <w:rPr>
          <w:b/>
          <w:bCs/>
        </w:rPr>
        <w:t>Description:</w:t>
      </w:r>
    </w:p>
    <w:p w14:paraId="7F629686" w14:textId="77777777" w:rsidR="00213862" w:rsidRPr="006D1A1B" w:rsidRDefault="00213862" w:rsidP="00213862">
      <w:r w:rsidRPr="006D1A1B">
        <w:t xml:space="preserve">The </w:t>
      </w:r>
      <w:proofErr w:type="spellStart"/>
      <w:r w:rsidRPr="006D1A1B">
        <w:t>LinearSVM</w:t>
      </w:r>
      <w:proofErr w:type="spellEnd"/>
      <w:r w:rsidRPr="006D1A1B">
        <w:t xml:space="preserve"> class implements a linear Support Vector Machine (SVM) for binary classification using gradient descent optimization. It uses a hinge loss function and incorporates L2 regularization to penalize large weights. The model adjusts weights and bias through gradient updates over multiple iterations.</w:t>
      </w:r>
    </w:p>
    <w:p w14:paraId="04358EB1" w14:textId="77777777" w:rsidR="00213862" w:rsidRPr="006D1A1B" w:rsidRDefault="00213862" w:rsidP="00213862">
      <w:pPr>
        <w:rPr>
          <w:b/>
          <w:bCs/>
        </w:rPr>
      </w:pPr>
      <w:r w:rsidRPr="006D1A1B">
        <w:rPr>
          <w:b/>
          <w:bCs/>
        </w:rPr>
        <w:t>Parameters:</w:t>
      </w:r>
    </w:p>
    <w:p w14:paraId="15AFC118" w14:textId="77777777" w:rsidR="00213862" w:rsidRPr="006D1A1B" w:rsidRDefault="00213862" w:rsidP="00213862">
      <w:pPr>
        <w:numPr>
          <w:ilvl w:val="0"/>
          <w:numId w:val="65"/>
        </w:numPr>
        <w:spacing w:line="278" w:lineRule="auto"/>
      </w:pPr>
      <w:proofErr w:type="spellStart"/>
      <w:r w:rsidRPr="006D1A1B">
        <w:t>learning_rate</w:t>
      </w:r>
      <w:proofErr w:type="spellEnd"/>
      <w:r w:rsidRPr="006D1A1B">
        <w:t xml:space="preserve"> (float, optional): The learning rate for gradient descent. Default is 0.001.</w:t>
      </w:r>
    </w:p>
    <w:p w14:paraId="128F7051" w14:textId="77777777" w:rsidR="00213862" w:rsidRPr="006D1A1B" w:rsidRDefault="00213862" w:rsidP="00213862">
      <w:pPr>
        <w:numPr>
          <w:ilvl w:val="0"/>
          <w:numId w:val="65"/>
        </w:numPr>
        <w:spacing w:line="278" w:lineRule="auto"/>
      </w:pPr>
      <w:proofErr w:type="spellStart"/>
      <w:r w:rsidRPr="006D1A1B">
        <w:t>lambda_param</w:t>
      </w:r>
      <w:proofErr w:type="spellEnd"/>
      <w:r w:rsidRPr="006D1A1B">
        <w:t xml:space="preserve"> (float, optional): The regularization parameter (L2 penalty). Default is 0.01.</w:t>
      </w:r>
    </w:p>
    <w:p w14:paraId="23D4888D" w14:textId="77777777" w:rsidR="00213862" w:rsidRPr="006D1A1B" w:rsidRDefault="00213862" w:rsidP="00213862">
      <w:pPr>
        <w:numPr>
          <w:ilvl w:val="0"/>
          <w:numId w:val="65"/>
        </w:numPr>
        <w:spacing w:line="278" w:lineRule="auto"/>
      </w:pPr>
      <w:proofErr w:type="spellStart"/>
      <w:r w:rsidRPr="006D1A1B">
        <w:t>n_iters</w:t>
      </w:r>
      <w:proofErr w:type="spellEnd"/>
      <w:r w:rsidRPr="006D1A1B">
        <w:t xml:space="preserve"> (int, optional): The number of iterations for gradient descent. Default is 1000.</w:t>
      </w:r>
    </w:p>
    <w:p w14:paraId="2B875ABF" w14:textId="77777777" w:rsidR="00213862" w:rsidRPr="006D1A1B" w:rsidRDefault="00213862" w:rsidP="00213862">
      <w:pPr>
        <w:rPr>
          <w:b/>
          <w:bCs/>
        </w:rPr>
      </w:pPr>
      <w:r w:rsidRPr="006D1A1B">
        <w:rPr>
          <w:b/>
          <w:bCs/>
        </w:rPr>
        <w:t>Methods:</w:t>
      </w:r>
    </w:p>
    <w:p w14:paraId="02B11CD8" w14:textId="77777777" w:rsidR="00213862" w:rsidRPr="006D1A1B" w:rsidRDefault="00213862" w:rsidP="00213862">
      <w:pPr>
        <w:rPr>
          <w:b/>
          <w:bCs/>
        </w:rPr>
      </w:pPr>
      <w:proofErr w:type="gramStart"/>
      <w:r w:rsidRPr="006D1A1B">
        <w:rPr>
          <w:b/>
          <w:bCs/>
        </w:rPr>
        <w:t>fit(</w:t>
      </w:r>
      <w:proofErr w:type="gramEnd"/>
      <w:r w:rsidRPr="006D1A1B">
        <w:rPr>
          <w:b/>
          <w:bCs/>
        </w:rPr>
        <w:t>X, y)</w:t>
      </w:r>
    </w:p>
    <w:p w14:paraId="5FAC3A92" w14:textId="77777777" w:rsidR="00213862" w:rsidRPr="006D1A1B" w:rsidRDefault="00213862" w:rsidP="00213862">
      <w:pPr>
        <w:numPr>
          <w:ilvl w:val="0"/>
          <w:numId w:val="66"/>
        </w:numPr>
        <w:spacing w:line="278" w:lineRule="auto"/>
      </w:pPr>
      <w:r w:rsidRPr="006D1A1B">
        <w:rPr>
          <w:b/>
          <w:bCs/>
        </w:rPr>
        <w:t>Description</w:t>
      </w:r>
      <w:r w:rsidRPr="006D1A1B">
        <w:t>: Fits the SVM model to the training data using gradient descent. The method minimizes the hinge loss function while regularizing the model using the L2 norm of the weights.</w:t>
      </w:r>
    </w:p>
    <w:p w14:paraId="6D4FE468" w14:textId="77777777" w:rsidR="00213862" w:rsidRPr="006D1A1B" w:rsidRDefault="00213862" w:rsidP="00213862">
      <w:pPr>
        <w:numPr>
          <w:ilvl w:val="0"/>
          <w:numId w:val="66"/>
        </w:numPr>
        <w:spacing w:line="278" w:lineRule="auto"/>
      </w:pPr>
      <w:r w:rsidRPr="006D1A1B">
        <w:rPr>
          <w:b/>
          <w:bCs/>
        </w:rPr>
        <w:t>Parameters</w:t>
      </w:r>
      <w:r w:rsidRPr="006D1A1B">
        <w:t>:</w:t>
      </w:r>
    </w:p>
    <w:p w14:paraId="2CFA53CE" w14:textId="77777777" w:rsidR="00213862" w:rsidRPr="006D1A1B" w:rsidRDefault="00213862" w:rsidP="00213862">
      <w:pPr>
        <w:numPr>
          <w:ilvl w:val="1"/>
          <w:numId w:val="66"/>
        </w:numPr>
        <w:spacing w:line="278" w:lineRule="auto"/>
      </w:pPr>
      <w:r w:rsidRPr="006D1A1B">
        <w:t>X (</w:t>
      </w:r>
      <w:proofErr w:type="spellStart"/>
      <w:r w:rsidRPr="006D1A1B">
        <w:t>numpy</w:t>
      </w:r>
      <w:proofErr w:type="spellEnd"/>
      <w:r w:rsidRPr="006D1A1B">
        <w:t xml:space="preserve"> array): Training data, shape (</w:t>
      </w:r>
      <w:proofErr w:type="spellStart"/>
      <w:r w:rsidRPr="006D1A1B">
        <w:t>n_samples</w:t>
      </w:r>
      <w:proofErr w:type="spellEnd"/>
      <w:r w:rsidRPr="006D1A1B">
        <w:t xml:space="preserve">, </w:t>
      </w:r>
      <w:proofErr w:type="spellStart"/>
      <w:r w:rsidRPr="006D1A1B">
        <w:t>n_features</w:t>
      </w:r>
      <w:proofErr w:type="spellEnd"/>
      <w:r w:rsidRPr="006D1A1B">
        <w:t>).</w:t>
      </w:r>
    </w:p>
    <w:p w14:paraId="1A6DE094" w14:textId="77777777" w:rsidR="00213862" w:rsidRPr="006D1A1B" w:rsidRDefault="00213862" w:rsidP="00213862">
      <w:pPr>
        <w:numPr>
          <w:ilvl w:val="1"/>
          <w:numId w:val="66"/>
        </w:numPr>
        <w:spacing w:line="278" w:lineRule="auto"/>
      </w:pPr>
      <w:r w:rsidRPr="006D1A1B">
        <w:t>y (</w:t>
      </w:r>
      <w:proofErr w:type="spellStart"/>
      <w:r w:rsidRPr="006D1A1B">
        <w:t>numpy</w:t>
      </w:r>
      <w:proofErr w:type="spellEnd"/>
      <w:r w:rsidRPr="006D1A1B">
        <w:t xml:space="preserve"> array): Target labels, shape (</w:t>
      </w:r>
      <w:proofErr w:type="spellStart"/>
      <w:r w:rsidRPr="006D1A1B">
        <w:t>n_samples</w:t>
      </w:r>
      <w:proofErr w:type="spellEnd"/>
      <w:r w:rsidRPr="006D1A1B">
        <w:t>,), where the labels are expected to be binary (0 or 1).</w:t>
      </w:r>
    </w:p>
    <w:p w14:paraId="044D3FF9" w14:textId="77777777" w:rsidR="00213862" w:rsidRPr="006D1A1B" w:rsidRDefault="00213862" w:rsidP="00213862">
      <w:pPr>
        <w:numPr>
          <w:ilvl w:val="0"/>
          <w:numId w:val="66"/>
        </w:numPr>
        <w:spacing w:line="278" w:lineRule="auto"/>
      </w:pPr>
      <w:r w:rsidRPr="006D1A1B">
        <w:rPr>
          <w:b/>
          <w:bCs/>
        </w:rPr>
        <w:t>Operation</w:t>
      </w:r>
      <w:r w:rsidRPr="006D1A1B">
        <w:t>:</w:t>
      </w:r>
    </w:p>
    <w:p w14:paraId="229BDB65" w14:textId="77777777" w:rsidR="00213862" w:rsidRPr="006D1A1B" w:rsidRDefault="00213862" w:rsidP="00213862">
      <w:pPr>
        <w:numPr>
          <w:ilvl w:val="1"/>
          <w:numId w:val="66"/>
        </w:numPr>
        <w:spacing w:line="278" w:lineRule="auto"/>
      </w:pPr>
      <w:r w:rsidRPr="006D1A1B">
        <w:t>Converts the target labels y into values of -1 and 1 (SVM requires this format).</w:t>
      </w:r>
    </w:p>
    <w:p w14:paraId="503C8469" w14:textId="77777777" w:rsidR="00213862" w:rsidRPr="006D1A1B" w:rsidRDefault="00213862" w:rsidP="00213862">
      <w:pPr>
        <w:numPr>
          <w:ilvl w:val="1"/>
          <w:numId w:val="66"/>
        </w:numPr>
        <w:spacing w:line="278" w:lineRule="auto"/>
      </w:pPr>
      <w:r w:rsidRPr="006D1A1B">
        <w:t>Initializes the weights and bias to zero.</w:t>
      </w:r>
    </w:p>
    <w:p w14:paraId="3CB09E5D" w14:textId="77777777" w:rsidR="00213862" w:rsidRPr="006D1A1B" w:rsidRDefault="00213862" w:rsidP="00213862">
      <w:pPr>
        <w:numPr>
          <w:ilvl w:val="1"/>
          <w:numId w:val="66"/>
        </w:numPr>
        <w:spacing w:line="278" w:lineRule="auto"/>
      </w:pPr>
      <w:r w:rsidRPr="006D1A1B">
        <w:t>Performs gradient updates based on whether the sample satisfies the hinge loss condition.</w:t>
      </w:r>
    </w:p>
    <w:p w14:paraId="5EB8370A" w14:textId="77777777" w:rsidR="00213862" w:rsidRPr="006D1A1B" w:rsidRDefault="00213862" w:rsidP="00213862">
      <w:pPr>
        <w:numPr>
          <w:ilvl w:val="0"/>
          <w:numId w:val="66"/>
        </w:numPr>
        <w:spacing w:line="278" w:lineRule="auto"/>
      </w:pPr>
      <w:r w:rsidRPr="006D1A1B">
        <w:rPr>
          <w:b/>
          <w:bCs/>
        </w:rPr>
        <w:t>Returns</w:t>
      </w:r>
      <w:r w:rsidRPr="006D1A1B">
        <w:t>: None (updates internal weights w and bias b).</w:t>
      </w:r>
    </w:p>
    <w:p w14:paraId="5C2471FE" w14:textId="77777777" w:rsidR="00213862" w:rsidRPr="006D1A1B" w:rsidRDefault="00213862" w:rsidP="00213862">
      <w:pPr>
        <w:rPr>
          <w:b/>
          <w:bCs/>
        </w:rPr>
      </w:pPr>
      <w:r w:rsidRPr="006D1A1B">
        <w:rPr>
          <w:b/>
          <w:bCs/>
        </w:rPr>
        <w:t>predict(X)</w:t>
      </w:r>
    </w:p>
    <w:p w14:paraId="7D3604AC" w14:textId="77777777" w:rsidR="00213862" w:rsidRPr="006D1A1B" w:rsidRDefault="00213862" w:rsidP="00213862">
      <w:pPr>
        <w:numPr>
          <w:ilvl w:val="0"/>
          <w:numId w:val="67"/>
        </w:numPr>
        <w:spacing w:line="278" w:lineRule="auto"/>
      </w:pPr>
      <w:r w:rsidRPr="006D1A1B">
        <w:rPr>
          <w:b/>
          <w:bCs/>
        </w:rPr>
        <w:t>Description</w:t>
      </w:r>
      <w:r w:rsidRPr="006D1A1B">
        <w:t>: Predicts the class labels for input data using the learned SVM model.</w:t>
      </w:r>
    </w:p>
    <w:p w14:paraId="1C5E2DCD" w14:textId="77777777" w:rsidR="00213862" w:rsidRPr="006D1A1B" w:rsidRDefault="00213862" w:rsidP="00213862">
      <w:pPr>
        <w:numPr>
          <w:ilvl w:val="0"/>
          <w:numId w:val="67"/>
        </w:numPr>
        <w:spacing w:line="278" w:lineRule="auto"/>
      </w:pPr>
      <w:r w:rsidRPr="006D1A1B">
        <w:rPr>
          <w:b/>
          <w:bCs/>
        </w:rPr>
        <w:t>Parameters</w:t>
      </w:r>
      <w:r w:rsidRPr="006D1A1B">
        <w:t>:</w:t>
      </w:r>
    </w:p>
    <w:p w14:paraId="640FD9ED" w14:textId="77777777" w:rsidR="00213862" w:rsidRPr="006D1A1B" w:rsidRDefault="00213862" w:rsidP="00213862">
      <w:pPr>
        <w:numPr>
          <w:ilvl w:val="1"/>
          <w:numId w:val="67"/>
        </w:numPr>
        <w:spacing w:line="278" w:lineRule="auto"/>
      </w:pPr>
      <w:r w:rsidRPr="006D1A1B">
        <w:t>X (</w:t>
      </w:r>
      <w:proofErr w:type="spellStart"/>
      <w:r w:rsidRPr="006D1A1B">
        <w:t>numpy</w:t>
      </w:r>
      <w:proofErr w:type="spellEnd"/>
      <w:r w:rsidRPr="006D1A1B">
        <w:t xml:space="preserve"> array): Input data, shape (</w:t>
      </w:r>
      <w:proofErr w:type="spellStart"/>
      <w:r w:rsidRPr="006D1A1B">
        <w:t>n_samples</w:t>
      </w:r>
      <w:proofErr w:type="spellEnd"/>
      <w:r w:rsidRPr="006D1A1B">
        <w:t xml:space="preserve">, </w:t>
      </w:r>
      <w:proofErr w:type="spellStart"/>
      <w:r w:rsidRPr="006D1A1B">
        <w:t>n_features</w:t>
      </w:r>
      <w:proofErr w:type="spellEnd"/>
      <w:r w:rsidRPr="006D1A1B">
        <w:t>).</w:t>
      </w:r>
    </w:p>
    <w:p w14:paraId="4F284BBD" w14:textId="77777777" w:rsidR="00213862" w:rsidRPr="006D1A1B" w:rsidRDefault="00213862" w:rsidP="00213862">
      <w:pPr>
        <w:numPr>
          <w:ilvl w:val="0"/>
          <w:numId w:val="67"/>
        </w:numPr>
        <w:spacing w:line="278" w:lineRule="auto"/>
      </w:pPr>
      <w:r w:rsidRPr="006D1A1B">
        <w:rPr>
          <w:b/>
          <w:bCs/>
        </w:rPr>
        <w:t>Returns</w:t>
      </w:r>
      <w:r w:rsidRPr="006D1A1B">
        <w:t>:</w:t>
      </w:r>
    </w:p>
    <w:p w14:paraId="57EE680D" w14:textId="77777777" w:rsidR="00213862" w:rsidRPr="006D1A1B" w:rsidRDefault="00213862" w:rsidP="00213862">
      <w:pPr>
        <w:numPr>
          <w:ilvl w:val="1"/>
          <w:numId w:val="67"/>
        </w:numPr>
        <w:spacing w:line="278" w:lineRule="auto"/>
      </w:pPr>
      <w:proofErr w:type="spellStart"/>
      <w:r w:rsidRPr="006D1A1B">
        <w:t>numpy</w:t>
      </w:r>
      <w:proofErr w:type="spellEnd"/>
      <w:r w:rsidRPr="006D1A1B">
        <w:t xml:space="preserve"> array: Predicted class labels (either -1 or 1), based on the sign of the linear output.</w:t>
      </w:r>
    </w:p>
    <w:p w14:paraId="701AA51E" w14:textId="77777777" w:rsidR="00213862" w:rsidRDefault="00213862" w:rsidP="00213862"/>
    <w:p w14:paraId="493D6D67" w14:textId="77777777" w:rsidR="00213862" w:rsidRDefault="00213862" w:rsidP="00213862">
      <w:r w:rsidRPr="00967545">
        <w:lastRenderedPageBreak/>
        <w:drawing>
          <wp:inline distT="0" distB="0" distL="0" distR="0" wp14:anchorId="278A07E7" wp14:editId="6C1A2C34">
            <wp:extent cx="5731510" cy="4012565"/>
            <wp:effectExtent l="0" t="0" r="2540" b="6985"/>
            <wp:docPr id="1422885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85341" name="Picture 1" descr="A screen shot of a computer code&#10;&#10;Description automatically generated"/>
                    <pic:cNvPicPr/>
                  </pic:nvPicPr>
                  <pic:blipFill>
                    <a:blip r:embed="rId38"/>
                    <a:stretch>
                      <a:fillRect/>
                    </a:stretch>
                  </pic:blipFill>
                  <pic:spPr>
                    <a:xfrm>
                      <a:off x="0" y="0"/>
                      <a:ext cx="5731510" cy="4012565"/>
                    </a:xfrm>
                    <a:prstGeom prst="rect">
                      <a:avLst/>
                    </a:prstGeom>
                  </pic:spPr>
                </pic:pic>
              </a:graphicData>
            </a:graphic>
          </wp:inline>
        </w:drawing>
      </w:r>
    </w:p>
    <w:p w14:paraId="549AEBD9" w14:textId="77777777" w:rsidR="00213862" w:rsidRDefault="00213862" w:rsidP="00213862"/>
    <w:p w14:paraId="5656BF18" w14:textId="77777777" w:rsidR="00213862" w:rsidRPr="00967545" w:rsidRDefault="00213862" w:rsidP="00213862">
      <w:pPr>
        <w:rPr>
          <w:b/>
          <w:bCs/>
        </w:rPr>
      </w:pPr>
      <w:r w:rsidRPr="00967545">
        <w:rPr>
          <w:b/>
          <w:bCs/>
        </w:rPr>
        <w:t>Notes:</w:t>
      </w:r>
    </w:p>
    <w:p w14:paraId="58EDDEB3" w14:textId="77777777" w:rsidR="00213862" w:rsidRPr="00967545" w:rsidRDefault="00213862" w:rsidP="00213862">
      <w:pPr>
        <w:numPr>
          <w:ilvl w:val="0"/>
          <w:numId w:val="68"/>
        </w:numPr>
        <w:spacing w:line="278" w:lineRule="auto"/>
      </w:pPr>
      <w:r w:rsidRPr="00967545">
        <w:rPr>
          <w:b/>
          <w:bCs/>
        </w:rPr>
        <w:t>Hinge Loss</w:t>
      </w:r>
      <w:r w:rsidRPr="00967545">
        <w:t>: The hinge loss function penalizes points that lie inside the margin or on the wrong side of the decision boundary.</w:t>
      </w:r>
    </w:p>
    <w:p w14:paraId="388550D8" w14:textId="77777777" w:rsidR="00213862" w:rsidRPr="00967545" w:rsidRDefault="00213862" w:rsidP="00213862">
      <w:pPr>
        <w:numPr>
          <w:ilvl w:val="0"/>
          <w:numId w:val="68"/>
        </w:numPr>
        <w:spacing w:line="278" w:lineRule="auto"/>
      </w:pPr>
      <w:r w:rsidRPr="00967545">
        <w:rPr>
          <w:b/>
          <w:bCs/>
        </w:rPr>
        <w:t>Regularization</w:t>
      </w:r>
      <w:r w:rsidRPr="00967545">
        <w:t>: The regularization term (</w:t>
      </w:r>
      <w:proofErr w:type="spellStart"/>
      <w:r w:rsidRPr="00967545">
        <w:t>lambda_param</w:t>
      </w:r>
      <w:proofErr w:type="spellEnd"/>
      <w:r w:rsidRPr="00967545">
        <w:t>) helps to prevent overfitting by penalizing large weight values.</w:t>
      </w:r>
    </w:p>
    <w:p w14:paraId="6D7B43CF" w14:textId="77777777" w:rsidR="00213862" w:rsidRPr="00967545" w:rsidRDefault="00213862" w:rsidP="00213862">
      <w:pPr>
        <w:numPr>
          <w:ilvl w:val="0"/>
          <w:numId w:val="68"/>
        </w:numPr>
        <w:spacing w:line="278" w:lineRule="auto"/>
      </w:pPr>
      <w:r w:rsidRPr="00967545">
        <w:rPr>
          <w:b/>
          <w:bCs/>
        </w:rPr>
        <w:t>Binary Classification</w:t>
      </w:r>
      <w:r w:rsidRPr="00967545">
        <w:t>: This implementation of SVM is designed for binary classification. It converts target labels of 0 to -1 as required by SVM.</w:t>
      </w:r>
    </w:p>
    <w:p w14:paraId="2CE55822" w14:textId="77777777" w:rsidR="00213862" w:rsidRPr="00967545" w:rsidRDefault="00213862" w:rsidP="00213862">
      <w:pPr>
        <w:rPr>
          <w:b/>
          <w:bCs/>
        </w:rPr>
      </w:pPr>
      <w:r w:rsidRPr="00967545">
        <w:rPr>
          <w:b/>
          <w:bCs/>
        </w:rPr>
        <w:t>Limitations:</w:t>
      </w:r>
    </w:p>
    <w:p w14:paraId="7572D49C" w14:textId="77777777" w:rsidR="00213862" w:rsidRPr="00967545" w:rsidRDefault="00213862" w:rsidP="00213862">
      <w:pPr>
        <w:numPr>
          <w:ilvl w:val="0"/>
          <w:numId w:val="69"/>
        </w:numPr>
        <w:spacing w:line="278" w:lineRule="auto"/>
      </w:pPr>
      <w:r w:rsidRPr="00967545">
        <w:t xml:space="preserve">The </w:t>
      </w:r>
      <w:proofErr w:type="spellStart"/>
      <w:r w:rsidRPr="00967545">
        <w:t>LinearSVM</w:t>
      </w:r>
      <w:proofErr w:type="spellEnd"/>
      <w:r w:rsidRPr="00967545">
        <w:t xml:space="preserve"> class is designed for binary classification and will not work out-of-the-box for multiclass problems.</w:t>
      </w:r>
    </w:p>
    <w:p w14:paraId="515350B8" w14:textId="77777777" w:rsidR="00213862" w:rsidRPr="00967545" w:rsidRDefault="00213862" w:rsidP="00213862">
      <w:pPr>
        <w:numPr>
          <w:ilvl w:val="0"/>
          <w:numId w:val="69"/>
        </w:numPr>
        <w:spacing w:line="278" w:lineRule="auto"/>
      </w:pPr>
      <w:r w:rsidRPr="00967545">
        <w:t>The gradient descent approach may require careful tuning of the learning rate and number of iterations for convergence.</w:t>
      </w:r>
    </w:p>
    <w:p w14:paraId="044C79FD" w14:textId="77777777" w:rsidR="00213862" w:rsidRPr="00F3644A" w:rsidRDefault="00213862" w:rsidP="00213862"/>
    <w:p w14:paraId="2A376D71" w14:textId="77777777" w:rsidR="00213862" w:rsidRDefault="00213862" w:rsidP="0072505D"/>
    <w:p w14:paraId="5D42C3C5" w14:textId="77777777" w:rsidR="00213862" w:rsidRDefault="00213862" w:rsidP="0072505D"/>
    <w:p w14:paraId="2A932E86" w14:textId="77777777" w:rsidR="001F192E" w:rsidRDefault="001F192E" w:rsidP="00A44DDC">
      <w:pPr>
        <w:pStyle w:val="Heading2"/>
      </w:pPr>
      <w:r>
        <w:t>Author</w:t>
      </w:r>
    </w:p>
    <w:p w14:paraId="6B6C9FA5" w14:textId="47443A29" w:rsidR="001F192E" w:rsidRDefault="00213862" w:rsidP="001F192E">
      <w:r>
        <w:t xml:space="preserve">Aremu </w:t>
      </w:r>
      <w:proofErr w:type="spellStart"/>
      <w:r>
        <w:t>Akintomiwa</w:t>
      </w:r>
      <w:proofErr w:type="spellEnd"/>
      <w:r>
        <w:t xml:space="preserve"> James</w:t>
      </w:r>
    </w:p>
    <w:p w14:paraId="5D857E31" w14:textId="5F4ED811" w:rsidR="00213862" w:rsidRPr="001F192E" w:rsidRDefault="00213862" w:rsidP="001F192E">
      <w:r>
        <w:t>Master of Data science</w:t>
      </w:r>
    </w:p>
    <w:sectPr w:rsidR="00213862" w:rsidRPr="001F192E" w:rsidSect="00461B1F">
      <w:headerReference w:type="default" r:id="rId39"/>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2C331" w14:textId="77777777" w:rsidR="00FC3417" w:rsidRDefault="00FC3417" w:rsidP="00226B7C">
      <w:pPr>
        <w:spacing w:after="0" w:line="240" w:lineRule="auto"/>
      </w:pPr>
      <w:r>
        <w:separator/>
      </w:r>
    </w:p>
  </w:endnote>
  <w:endnote w:type="continuationSeparator" w:id="0">
    <w:p w14:paraId="59DF6A38" w14:textId="77777777" w:rsidR="00FC3417" w:rsidRDefault="00FC3417"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2DBF9" w14:textId="77777777" w:rsidR="00FC3417" w:rsidRDefault="00FC3417" w:rsidP="00226B7C">
      <w:pPr>
        <w:spacing w:after="0" w:line="240" w:lineRule="auto"/>
      </w:pPr>
      <w:r>
        <w:separator/>
      </w:r>
    </w:p>
  </w:footnote>
  <w:footnote w:type="continuationSeparator" w:id="0">
    <w:p w14:paraId="4CCF376A" w14:textId="77777777" w:rsidR="00FC3417" w:rsidRDefault="00FC3417"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67A52" w14:textId="77777777" w:rsidR="00226B7C" w:rsidRDefault="00461B1F">
    <w:pPr>
      <w:pStyle w:val="Header"/>
    </w:pPr>
    <w:r>
      <w:rPr>
        <w:noProof/>
      </w:rPr>
      <w:drawing>
        <wp:inline distT="0" distB="0" distL="0" distR="0" wp14:anchorId="3525992D" wp14:editId="7E7216EE">
          <wp:extent cx="6631387" cy="728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04A3E"/>
    <w:multiLevelType w:val="multilevel"/>
    <w:tmpl w:val="F354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D7C8E"/>
    <w:multiLevelType w:val="multilevel"/>
    <w:tmpl w:val="4AAC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074C"/>
    <w:multiLevelType w:val="multilevel"/>
    <w:tmpl w:val="3340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74AFD"/>
    <w:multiLevelType w:val="multilevel"/>
    <w:tmpl w:val="14E27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82DA8"/>
    <w:multiLevelType w:val="multilevel"/>
    <w:tmpl w:val="9866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00F28"/>
    <w:multiLevelType w:val="multilevel"/>
    <w:tmpl w:val="2B70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217CC"/>
    <w:multiLevelType w:val="multilevel"/>
    <w:tmpl w:val="23EC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169D5"/>
    <w:multiLevelType w:val="multilevel"/>
    <w:tmpl w:val="D702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55E91"/>
    <w:multiLevelType w:val="multilevel"/>
    <w:tmpl w:val="4BAE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51B01"/>
    <w:multiLevelType w:val="multilevel"/>
    <w:tmpl w:val="481CA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64813"/>
    <w:multiLevelType w:val="multilevel"/>
    <w:tmpl w:val="A720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277E37"/>
    <w:multiLevelType w:val="multilevel"/>
    <w:tmpl w:val="C5AE2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A6CE4"/>
    <w:multiLevelType w:val="multilevel"/>
    <w:tmpl w:val="5384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2418C"/>
    <w:multiLevelType w:val="multilevel"/>
    <w:tmpl w:val="BFCA2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4CD0A84"/>
    <w:multiLevelType w:val="multilevel"/>
    <w:tmpl w:val="4954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AC75D5"/>
    <w:multiLevelType w:val="multilevel"/>
    <w:tmpl w:val="9198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F1013"/>
    <w:multiLevelType w:val="multilevel"/>
    <w:tmpl w:val="B1EA1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53053"/>
    <w:multiLevelType w:val="multilevel"/>
    <w:tmpl w:val="291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168D5"/>
    <w:multiLevelType w:val="multilevel"/>
    <w:tmpl w:val="0D4A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87A19"/>
    <w:multiLevelType w:val="multilevel"/>
    <w:tmpl w:val="D278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A506C"/>
    <w:multiLevelType w:val="multilevel"/>
    <w:tmpl w:val="05B2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0C2487"/>
    <w:multiLevelType w:val="multilevel"/>
    <w:tmpl w:val="1F5C6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F13CD"/>
    <w:multiLevelType w:val="multilevel"/>
    <w:tmpl w:val="916C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FD0DB4"/>
    <w:multiLevelType w:val="multilevel"/>
    <w:tmpl w:val="BEE4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B552C"/>
    <w:multiLevelType w:val="multilevel"/>
    <w:tmpl w:val="8AC2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0D6E6C"/>
    <w:multiLevelType w:val="multilevel"/>
    <w:tmpl w:val="CCB2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B50C5A"/>
    <w:multiLevelType w:val="multilevel"/>
    <w:tmpl w:val="0282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B939F4"/>
    <w:multiLevelType w:val="multilevel"/>
    <w:tmpl w:val="10C0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C3EE4"/>
    <w:multiLevelType w:val="multilevel"/>
    <w:tmpl w:val="EF58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3C74DC"/>
    <w:multiLevelType w:val="multilevel"/>
    <w:tmpl w:val="D226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C31F6C"/>
    <w:multiLevelType w:val="multilevel"/>
    <w:tmpl w:val="6524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F62EC9"/>
    <w:multiLevelType w:val="multilevel"/>
    <w:tmpl w:val="2EE8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377082"/>
    <w:multiLevelType w:val="multilevel"/>
    <w:tmpl w:val="1B7E1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5F7854"/>
    <w:multiLevelType w:val="multilevel"/>
    <w:tmpl w:val="16A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C54682"/>
    <w:multiLevelType w:val="multilevel"/>
    <w:tmpl w:val="50C4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AC54FF"/>
    <w:multiLevelType w:val="multilevel"/>
    <w:tmpl w:val="11CE5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6E348A"/>
    <w:multiLevelType w:val="multilevel"/>
    <w:tmpl w:val="BD7C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30123"/>
    <w:multiLevelType w:val="multilevel"/>
    <w:tmpl w:val="A25E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4D5BCB"/>
    <w:multiLevelType w:val="multilevel"/>
    <w:tmpl w:val="8728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8120D6"/>
    <w:multiLevelType w:val="multilevel"/>
    <w:tmpl w:val="B47C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0D08C1"/>
    <w:multiLevelType w:val="multilevel"/>
    <w:tmpl w:val="EC66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721961"/>
    <w:multiLevelType w:val="multilevel"/>
    <w:tmpl w:val="BC22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8157E4"/>
    <w:multiLevelType w:val="multilevel"/>
    <w:tmpl w:val="FA88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525B1D"/>
    <w:multiLevelType w:val="multilevel"/>
    <w:tmpl w:val="5888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53397BBE"/>
    <w:multiLevelType w:val="multilevel"/>
    <w:tmpl w:val="0F98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C27210"/>
    <w:multiLevelType w:val="multilevel"/>
    <w:tmpl w:val="5CC4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6162E5"/>
    <w:multiLevelType w:val="multilevel"/>
    <w:tmpl w:val="780A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277DDE"/>
    <w:multiLevelType w:val="multilevel"/>
    <w:tmpl w:val="1600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B16E3"/>
    <w:multiLevelType w:val="multilevel"/>
    <w:tmpl w:val="5CB0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A43C06"/>
    <w:multiLevelType w:val="multilevel"/>
    <w:tmpl w:val="CDA4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35567A"/>
    <w:multiLevelType w:val="multilevel"/>
    <w:tmpl w:val="AD26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D9407F"/>
    <w:multiLevelType w:val="multilevel"/>
    <w:tmpl w:val="01B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9F096F"/>
    <w:multiLevelType w:val="multilevel"/>
    <w:tmpl w:val="3918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111147"/>
    <w:multiLevelType w:val="multilevel"/>
    <w:tmpl w:val="21FE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5610BD"/>
    <w:multiLevelType w:val="multilevel"/>
    <w:tmpl w:val="B282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30ECB"/>
    <w:multiLevelType w:val="multilevel"/>
    <w:tmpl w:val="442A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8560AB"/>
    <w:multiLevelType w:val="multilevel"/>
    <w:tmpl w:val="8032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F906B6"/>
    <w:multiLevelType w:val="multilevel"/>
    <w:tmpl w:val="3A72B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816D5D"/>
    <w:multiLevelType w:val="multilevel"/>
    <w:tmpl w:val="D580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0A78CE"/>
    <w:multiLevelType w:val="multilevel"/>
    <w:tmpl w:val="912A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0A34F8"/>
    <w:multiLevelType w:val="multilevel"/>
    <w:tmpl w:val="82C4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D056A4"/>
    <w:multiLevelType w:val="multilevel"/>
    <w:tmpl w:val="2DFC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180D6E"/>
    <w:multiLevelType w:val="multilevel"/>
    <w:tmpl w:val="C3A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5B5FC7"/>
    <w:multiLevelType w:val="multilevel"/>
    <w:tmpl w:val="5E1E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FE2539"/>
    <w:multiLevelType w:val="multilevel"/>
    <w:tmpl w:val="785A8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182127"/>
    <w:multiLevelType w:val="multilevel"/>
    <w:tmpl w:val="057EF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614008"/>
    <w:multiLevelType w:val="multilevel"/>
    <w:tmpl w:val="8278C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780358">
    <w:abstractNumId w:val="45"/>
  </w:num>
  <w:num w:numId="2" w16cid:durableId="1374885205">
    <w:abstractNumId w:val="14"/>
  </w:num>
  <w:num w:numId="3" w16cid:durableId="1733312950">
    <w:abstractNumId w:val="15"/>
  </w:num>
  <w:num w:numId="4" w16cid:durableId="1732802092">
    <w:abstractNumId w:val="3"/>
  </w:num>
  <w:num w:numId="5" w16cid:durableId="574511737">
    <w:abstractNumId w:val="26"/>
  </w:num>
  <w:num w:numId="6" w16cid:durableId="1229923336">
    <w:abstractNumId w:val="34"/>
  </w:num>
  <w:num w:numId="7" w16cid:durableId="1377923065">
    <w:abstractNumId w:val="16"/>
  </w:num>
  <w:num w:numId="8" w16cid:durableId="430391549">
    <w:abstractNumId w:val="2"/>
  </w:num>
  <w:num w:numId="9" w16cid:durableId="217859620">
    <w:abstractNumId w:val="66"/>
  </w:num>
  <w:num w:numId="10" w16cid:durableId="347366328">
    <w:abstractNumId w:val="35"/>
  </w:num>
  <w:num w:numId="11" w16cid:durableId="1575236879">
    <w:abstractNumId w:val="48"/>
  </w:num>
  <w:num w:numId="12" w16cid:durableId="2094887462">
    <w:abstractNumId w:val="59"/>
  </w:num>
  <w:num w:numId="13" w16cid:durableId="1543862208">
    <w:abstractNumId w:val="60"/>
  </w:num>
  <w:num w:numId="14" w16cid:durableId="1319458380">
    <w:abstractNumId w:val="13"/>
  </w:num>
  <w:num w:numId="15" w16cid:durableId="196359690">
    <w:abstractNumId w:val="61"/>
  </w:num>
  <w:num w:numId="16" w16cid:durableId="1713187510">
    <w:abstractNumId w:val="30"/>
  </w:num>
  <w:num w:numId="17" w16cid:durableId="1430614451">
    <w:abstractNumId w:val="22"/>
  </w:num>
  <w:num w:numId="18" w16cid:durableId="1470320532">
    <w:abstractNumId w:val="21"/>
  </w:num>
  <w:num w:numId="19" w16cid:durableId="751270754">
    <w:abstractNumId w:val="46"/>
  </w:num>
  <w:num w:numId="20" w16cid:durableId="131992580">
    <w:abstractNumId w:val="20"/>
  </w:num>
  <w:num w:numId="21" w16cid:durableId="1404718578">
    <w:abstractNumId w:val="56"/>
  </w:num>
  <w:num w:numId="22" w16cid:durableId="444889950">
    <w:abstractNumId w:val="0"/>
  </w:num>
  <w:num w:numId="23" w16cid:durableId="1962031209">
    <w:abstractNumId w:val="50"/>
  </w:num>
  <w:num w:numId="24" w16cid:durableId="2009093287">
    <w:abstractNumId w:val="36"/>
  </w:num>
  <w:num w:numId="25" w16cid:durableId="1006128300">
    <w:abstractNumId w:val="53"/>
  </w:num>
  <w:num w:numId="26" w16cid:durableId="549532224">
    <w:abstractNumId w:val="57"/>
  </w:num>
  <w:num w:numId="27" w16cid:durableId="403644596">
    <w:abstractNumId w:val="6"/>
  </w:num>
  <w:num w:numId="28" w16cid:durableId="1319656449">
    <w:abstractNumId w:val="29"/>
  </w:num>
  <w:num w:numId="29" w16cid:durableId="1642340812">
    <w:abstractNumId w:val="8"/>
  </w:num>
  <w:num w:numId="30" w16cid:durableId="1322734379">
    <w:abstractNumId w:val="1"/>
  </w:num>
  <w:num w:numId="31" w16cid:durableId="1510557074">
    <w:abstractNumId w:val="44"/>
  </w:num>
  <w:num w:numId="32" w16cid:durableId="1253735983">
    <w:abstractNumId w:val="64"/>
  </w:num>
  <w:num w:numId="33" w16cid:durableId="1141923421">
    <w:abstractNumId w:val="24"/>
  </w:num>
  <w:num w:numId="34" w16cid:durableId="1542666557">
    <w:abstractNumId w:val="49"/>
  </w:num>
  <w:num w:numId="35" w16cid:durableId="295723078">
    <w:abstractNumId w:val="42"/>
  </w:num>
  <w:num w:numId="36" w16cid:durableId="1716418600">
    <w:abstractNumId w:val="19"/>
  </w:num>
  <w:num w:numId="37" w16cid:durableId="22637564">
    <w:abstractNumId w:val="23"/>
  </w:num>
  <w:num w:numId="38" w16cid:durableId="1595547883">
    <w:abstractNumId w:val="55"/>
  </w:num>
  <w:num w:numId="39" w16cid:durableId="57482650">
    <w:abstractNumId w:val="32"/>
  </w:num>
  <w:num w:numId="40" w16cid:durableId="311839376">
    <w:abstractNumId w:val="47"/>
  </w:num>
  <w:num w:numId="41" w16cid:durableId="1833911920">
    <w:abstractNumId w:val="18"/>
  </w:num>
  <w:num w:numId="42" w16cid:durableId="765420844">
    <w:abstractNumId w:val="4"/>
  </w:num>
  <w:num w:numId="43" w16cid:durableId="1149441457">
    <w:abstractNumId w:val="62"/>
  </w:num>
  <w:num w:numId="44" w16cid:durableId="416706057">
    <w:abstractNumId w:val="38"/>
  </w:num>
  <w:num w:numId="45" w16cid:durableId="246312022">
    <w:abstractNumId w:val="27"/>
  </w:num>
  <w:num w:numId="46" w16cid:durableId="420031520">
    <w:abstractNumId w:val="65"/>
  </w:num>
  <w:num w:numId="47" w16cid:durableId="1274167242">
    <w:abstractNumId w:val="33"/>
  </w:num>
  <w:num w:numId="48" w16cid:durableId="1310355868">
    <w:abstractNumId w:val="51"/>
  </w:num>
  <w:num w:numId="49" w16cid:durableId="805123168">
    <w:abstractNumId w:val="58"/>
  </w:num>
  <w:num w:numId="50" w16cid:durableId="422923503">
    <w:abstractNumId w:val="7"/>
  </w:num>
  <w:num w:numId="51" w16cid:durableId="879439292">
    <w:abstractNumId w:val="67"/>
  </w:num>
  <w:num w:numId="52" w16cid:durableId="1194077897">
    <w:abstractNumId w:val="37"/>
  </w:num>
  <w:num w:numId="53" w16cid:durableId="1042054169">
    <w:abstractNumId w:val="5"/>
  </w:num>
  <w:num w:numId="54" w16cid:durableId="1415660052">
    <w:abstractNumId w:val="63"/>
  </w:num>
  <w:num w:numId="55" w16cid:durableId="502820333">
    <w:abstractNumId w:val="39"/>
  </w:num>
  <w:num w:numId="56" w16cid:durableId="1899852155">
    <w:abstractNumId w:val="28"/>
  </w:num>
  <w:num w:numId="57" w16cid:durableId="535386273">
    <w:abstractNumId w:val="31"/>
  </w:num>
  <w:num w:numId="58" w16cid:durableId="865682506">
    <w:abstractNumId w:val="54"/>
  </w:num>
  <w:num w:numId="59" w16cid:durableId="823006371">
    <w:abstractNumId w:val="10"/>
  </w:num>
  <w:num w:numId="60" w16cid:durableId="1459184016">
    <w:abstractNumId w:val="12"/>
  </w:num>
  <w:num w:numId="61" w16cid:durableId="253128216">
    <w:abstractNumId w:val="17"/>
  </w:num>
  <w:num w:numId="62" w16cid:durableId="49498663">
    <w:abstractNumId w:val="43"/>
  </w:num>
  <w:num w:numId="63" w16cid:durableId="585724632">
    <w:abstractNumId w:val="68"/>
  </w:num>
  <w:num w:numId="64" w16cid:durableId="445395809">
    <w:abstractNumId w:val="41"/>
  </w:num>
  <w:num w:numId="65" w16cid:durableId="1536041686">
    <w:abstractNumId w:val="40"/>
  </w:num>
  <w:num w:numId="66" w16cid:durableId="1019695553">
    <w:abstractNumId w:val="9"/>
  </w:num>
  <w:num w:numId="67" w16cid:durableId="1586763992">
    <w:abstractNumId w:val="11"/>
  </w:num>
  <w:num w:numId="68" w16cid:durableId="1469736979">
    <w:abstractNumId w:val="25"/>
  </w:num>
  <w:num w:numId="69" w16cid:durableId="3357713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62"/>
    <w:rsid w:val="00075693"/>
    <w:rsid w:val="000964EC"/>
    <w:rsid w:val="00106495"/>
    <w:rsid w:val="0014103B"/>
    <w:rsid w:val="00190188"/>
    <w:rsid w:val="001A0F44"/>
    <w:rsid w:val="001F192E"/>
    <w:rsid w:val="001F4F62"/>
    <w:rsid w:val="00213862"/>
    <w:rsid w:val="00226B7C"/>
    <w:rsid w:val="0024541A"/>
    <w:rsid w:val="00346047"/>
    <w:rsid w:val="003B07BF"/>
    <w:rsid w:val="00405F89"/>
    <w:rsid w:val="00461B1F"/>
    <w:rsid w:val="004B6471"/>
    <w:rsid w:val="00547948"/>
    <w:rsid w:val="0058071F"/>
    <w:rsid w:val="006217DF"/>
    <w:rsid w:val="0072505D"/>
    <w:rsid w:val="007710B4"/>
    <w:rsid w:val="00884010"/>
    <w:rsid w:val="008A6485"/>
    <w:rsid w:val="008D7CDC"/>
    <w:rsid w:val="00980870"/>
    <w:rsid w:val="009A6C13"/>
    <w:rsid w:val="00A02398"/>
    <w:rsid w:val="00A1076E"/>
    <w:rsid w:val="00A44DDC"/>
    <w:rsid w:val="00AB7DA1"/>
    <w:rsid w:val="00BC6456"/>
    <w:rsid w:val="00CA7591"/>
    <w:rsid w:val="00D3779B"/>
    <w:rsid w:val="00D57B12"/>
    <w:rsid w:val="00D6442A"/>
    <w:rsid w:val="00E37C79"/>
    <w:rsid w:val="00EF381B"/>
    <w:rsid w:val="00F9008C"/>
    <w:rsid w:val="00FB1ACA"/>
    <w:rsid w:val="00FC341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F7143"/>
  <w15:chartTrackingRefBased/>
  <w15:docId w15:val="{DB8DC63F-34F9-48BC-B097-D41BAF83C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38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 w:type="character" w:customStyle="1" w:styleId="Heading5Char">
    <w:name w:val="Heading 5 Char"/>
    <w:basedOn w:val="DefaultParagraphFont"/>
    <w:link w:val="Heading5"/>
    <w:uiPriority w:val="9"/>
    <w:semiHidden/>
    <w:rsid w:val="0021386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13862"/>
    <w:pPr>
      <w:spacing w:after="0" w:line="240" w:lineRule="auto"/>
    </w:pPr>
    <w:rPr>
      <w:rFonts w:eastAsiaTheme="minorHAnsi"/>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mmz\Downloads\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A25D710869461CA9D05EB8AAF5FAFB"/>
        <w:category>
          <w:name w:val="General"/>
          <w:gallery w:val="placeholder"/>
        </w:category>
        <w:types>
          <w:type w:val="bbPlcHdr"/>
        </w:types>
        <w:behaviors>
          <w:behavior w:val="content"/>
        </w:behaviors>
        <w:guid w:val="{B5696F84-1593-462B-B341-54B50D621A57}"/>
      </w:docPartPr>
      <w:docPartBody>
        <w:p w:rsidR="00000000" w:rsidRDefault="00000000">
          <w:pPr>
            <w:pStyle w:val="03A25D710869461CA9D05EB8AAF5FAFB"/>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CE"/>
    <w:rsid w:val="00A02398"/>
    <w:rsid w:val="00F575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A25D710869461CA9D05EB8AAF5FAFB">
    <w:name w:val="03A25D710869461CA9D05EB8AAF5FA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template.dotx</Template>
  <TotalTime>8</TotalTime>
  <Pages>31</Pages>
  <Words>4199</Words>
  <Characters>23936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List Documentation</dc:title>
  <dc:subject/>
  <dc:creator>aremu akinntomiwa</dc:creator>
  <cp:keywords/>
  <dc:description/>
  <cp:lastModifiedBy>AKINTOMIWA JAMES AREMU</cp:lastModifiedBy>
  <cp:revision>1</cp:revision>
  <dcterms:created xsi:type="dcterms:W3CDTF">2024-09-21T16:15:00Z</dcterms:created>
  <dcterms:modified xsi:type="dcterms:W3CDTF">2024-09-21T16:26:00Z</dcterms:modified>
</cp:coreProperties>
</file>