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7BE821FE7324447D856AF35BEED86586"/>
        </w:placeholder>
        <w:dataBinding w:prefixMappings="xmlns:ns0='http://purl.org/dc/elements/1.1/' xmlns:ns1='http://schemas.openxmlformats.org/package/2006/metadata/core-properties' " w:xpath="/ns1:coreProperties[1]/ns0:title[1]" w:storeItemID="{6C3C8BC8-F283-45AE-878A-BAB7291924A1}"/>
        <w:text/>
      </w:sdtPr>
      <w:sdtContent>
        <w:p w14:paraId="0CA3DA30" w14:textId="637A8757" w:rsidR="00FB1ACA" w:rsidRPr="001F192E" w:rsidRDefault="006871E9" w:rsidP="00F47CE2">
          <w:pPr>
            <w:pStyle w:val="Title"/>
          </w:pPr>
          <w:r>
            <w:t>Guide:  How to create a card in planner</w:t>
          </w:r>
        </w:p>
      </w:sdtContent>
    </w:sdt>
    <w:p w14:paraId="04F62647" w14:textId="196E128F" w:rsidR="0024541A" w:rsidRDefault="0024541A" w:rsidP="008F0DA8">
      <w:pPr>
        <w:jc w:val="both"/>
      </w:pPr>
    </w:p>
    <w:p w14:paraId="62A4FE68" w14:textId="77777777" w:rsidR="006871E9" w:rsidRDefault="006871E9" w:rsidP="008F0DA8">
      <w:pPr>
        <w:jc w:val="both"/>
        <w:rPr>
          <w:b/>
          <w:bCs/>
        </w:rPr>
      </w:pPr>
      <w:r w:rsidRPr="006871E9">
        <w:t>This guide will walk you through the process of creating a card on a Planner. Follow the steps below to ensure your card is properly set up and organized.</w:t>
      </w:r>
      <w:r w:rsidRPr="006871E9">
        <w:rPr>
          <w:b/>
          <w:bCs/>
        </w:rPr>
        <w:t xml:space="preserve"> </w:t>
      </w:r>
    </w:p>
    <w:p w14:paraId="2B5789E7" w14:textId="77777777" w:rsidR="00F47CE2" w:rsidRDefault="00F47CE2" w:rsidP="008F0DA8">
      <w:pPr>
        <w:jc w:val="both"/>
        <w:rPr>
          <w:b/>
          <w:bCs/>
        </w:rPr>
      </w:pPr>
    </w:p>
    <w:p w14:paraId="596EB1FF" w14:textId="77777777" w:rsidR="006871E9" w:rsidRDefault="006871E9" w:rsidP="008F0DA8">
      <w:pPr>
        <w:jc w:val="both"/>
        <w:rPr>
          <w:rFonts w:asciiTheme="majorHAnsi" w:eastAsiaTheme="majorEastAsia" w:hAnsiTheme="majorHAnsi" w:cstheme="majorBidi"/>
          <w:b/>
          <w:bCs/>
          <w:color w:val="203572"/>
          <w:sz w:val="28"/>
          <w:szCs w:val="28"/>
        </w:rPr>
      </w:pPr>
      <w:r w:rsidRPr="006871E9">
        <w:rPr>
          <w:rFonts w:asciiTheme="majorHAnsi" w:eastAsiaTheme="majorEastAsia" w:hAnsiTheme="majorHAnsi" w:cstheme="majorBidi"/>
          <w:b/>
          <w:bCs/>
          <w:color w:val="203572"/>
          <w:sz w:val="28"/>
          <w:szCs w:val="28"/>
        </w:rPr>
        <w:t xml:space="preserve">Step 1: Access the Planner </w:t>
      </w:r>
    </w:p>
    <w:p w14:paraId="62E6B332" w14:textId="77777777" w:rsidR="00F47CE2" w:rsidRDefault="00F47CE2" w:rsidP="008F0DA8">
      <w:pPr>
        <w:jc w:val="both"/>
        <w:rPr>
          <w:rFonts w:asciiTheme="majorHAnsi" w:eastAsiaTheme="majorEastAsia" w:hAnsiTheme="majorHAnsi" w:cstheme="majorBidi"/>
          <w:b/>
          <w:bCs/>
          <w:color w:val="203572"/>
          <w:sz w:val="28"/>
          <w:szCs w:val="28"/>
        </w:rPr>
      </w:pPr>
    </w:p>
    <w:p w14:paraId="78049625" w14:textId="485DAF95" w:rsidR="0052255F" w:rsidRDefault="004340B0" w:rsidP="008F0DA8">
      <w:pPr>
        <w:jc w:val="both"/>
      </w:pPr>
      <w:r>
        <w:t xml:space="preserve">Click </w:t>
      </w:r>
      <w:hyperlink r:id="rId8" w:anchor="/plantaskboard?groupId=a3977aab-e4c1-4a33-8fd8-b0e7f10b979c&amp;planId=NIxLve7-y0CigNFNSZKHmsgABna4" w:history="1">
        <w:r w:rsidRPr="004340B0">
          <w:rPr>
            <w:rStyle w:val="Hyperlink"/>
          </w:rPr>
          <w:t>here</w:t>
        </w:r>
      </w:hyperlink>
      <w:r>
        <w:t xml:space="preserve"> to open the planner application in your web browser, you will then see </w:t>
      </w:r>
      <w:r w:rsidR="00845CFA">
        <w:t xml:space="preserve">the planner opened </w:t>
      </w:r>
      <w:r>
        <w:t>as below</w:t>
      </w:r>
      <w:r w:rsidR="00845CFA">
        <w:t>.</w:t>
      </w:r>
      <w:r>
        <w:t xml:space="preserve"> </w:t>
      </w:r>
    </w:p>
    <w:p w14:paraId="7D5D1470" w14:textId="77777777" w:rsidR="00F47CE2" w:rsidRDefault="00F47CE2" w:rsidP="008F0DA8">
      <w:pPr>
        <w:jc w:val="both"/>
      </w:pPr>
    </w:p>
    <w:p w14:paraId="694C2DFE" w14:textId="2565AB51" w:rsidR="0052255F" w:rsidRDefault="00845CFA" w:rsidP="00845CFA">
      <w:pPr>
        <w:pStyle w:val="ListParagraph"/>
        <w:ind w:left="142"/>
        <w:jc w:val="center"/>
      </w:pPr>
      <w:r>
        <w:rPr>
          <w:noProof/>
        </w:rPr>
        <w:drawing>
          <wp:inline distT="0" distB="0" distL="0" distR="0" wp14:anchorId="486A1658" wp14:editId="6F324823">
            <wp:extent cx="6473825" cy="5177790"/>
            <wp:effectExtent l="0" t="0" r="3175" b="3810"/>
            <wp:docPr id="11810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8970" name="Picture 1181068970"/>
                    <pic:cNvPicPr/>
                  </pic:nvPicPr>
                  <pic:blipFill>
                    <a:blip r:embed="rId9">
                      <a:extLst>
                        <a:ext uri="{28A0092B-C50C-407E-A947-70E740481C1C}">
                          <a14:useLocalDpi xmlns:a14="http://schemas.microsoft.com/office/drawing/2010/main" val="0"/>
                        </a:ext>
                      </a:extLst>
                    </a:blip>
                    <a:stretch>
                      <a:fillRect/>
                    </a:stretch>
                  </pic:blipFill>
                  <pic:spPr>
                    <a:xfrm>
                      <a:off x="0" y="0"/>
                      <a:ext cx="6473825" cy="5177790"/>
                    </a:xfrm>
                    <a:prstGeom prst="rect">
                      <a:avLst/>
                    </a:prstGeom>
                  </pic:spPr>
                </pic:pic>
              </a:graphicData>
            </a:graphic>
          </wp:inline>
        </w:drawing>
      </w:r>
    </w:p>
    <w:p w14:paraId="7AA18842" w14:textId="77777777" w:rsidR="0052255F" w:rsidRDefault="0052255F" w:rsidP="008F0DA8">
      <w:pPr>
        <w:pStyle w:val="ListParagraph"/>
        <w:jc w:val="both"/>
      </w:pPr>
    </w:p>
    <w:p w14:paraId="7955924E" w14:textId="77777777" w:rsidR="00845CFA" w:rsidRDefault="00845CFA" w:rsidP="008F0DA8">
      <w:pPr>
        <w:pStyle w:val="ListParagraph"/>
        <w:jc w:val="both"/>
      </w:pPr>
    </w:p>
    <w:p w14:paraId="7C38D19E" w14:textId="77777777" w:rsidR="00845CFA" w:rsidRDefault="00845CFA" w:rsidP="008F0DA8">
      <w:pPr>
        <w:pStyle w:val="ListParagraph"/>
        <w:jc w:val="both"/>
      </w:pPr>
    </w:p>
    <w:p w14:paraId="52CBBA97" w14:textId="77777777" w:rsidR="00845CFA" w:rsidRDefault="00845CFA" w:rsidP="008F0DA8">
      <w:pPr>
        <w:pStyle w:val="ListParagraph"/>
        <w:jc w:val="both"/>
      </w:pPr>
    </w:p>
    <w:p w14:paraId="6E115BF1" w14:textId="77777777" w:rsidR="00845CFA" w:rsidRDefault="00845CFA" w:rsidP="008F0DA8">
      <w:pPr>
        <w:pStyle w:val="ListParagraph"/>
        <w:jc w:val="both"/>
      </w:pPr>
    </w:p>
    <w:p w14:paraId="65A90AAC" w14:textId="77777777" w:rsidR="00845CFA" w:rsidRDefault="00845CFA" w:rsidP="008F0DA8">
      <w:pPr>
        <w:pStyle w:val="ListParagraph"/>
        <w:jc w:val="both"/>
      </w:pPr>
    </w:p>
    <w:p w14:paraId="48C292E7" w14:textId="77777777" w:rsidR="00845CFA" w:rsidRDefault="00845CFA" w:rsidP="008F0DA8">
      <w:pPr>
        <w:pStyle w:val="ListParagraph"/>
        <w:jc w:val="both"/>
      </w:pPr>
    </w:p>
    <w:p w14:paraId="3930FD36" w14:textId="77777777" w:rsidR="00845CFA" w:rsidRDefault="00845CFA" w:rsidP="008F0DA8">
      <w:pPr>
        <w:pStyle w:val="ListParagraph"/>
        <w:jc w:val="both"/>
      </w:pPr>
    </w:p>
    <w:p w14:paraId="647A3842" w14:textId="77777777" w:rsidR="00845CFA" w:rsidRDefault="00845CFA" w:rsidP="008F0DA8">
      <w:pPr>
        <w:pStyle w:val="ListParagraph"/>
        <w:jc w:val="both"/>
      </w:pPr>
    </w:p>
    <w:p w14:paraId="239E309F" w14:textId="4AEC120D" w:rsidR="00845CFA" w:rsidRDefault="00845CFA" w:rsidP="00845CFA">
      <w:pPr>
        <w:jc w:val="both"/>
        <w:rPr>
          <w:rFonts w:asciiTheme="majorHAnsi" w:eastAsiaTheme="majorEastAsia" w:hAnsiTheme="majorHAnsi" w:cstheme="majorBidi"/>
          <w:b/>
          <w:bCs/>
          <w:color w:val="203572"/>
          <w:sz w:val="28"/>
          <w:szCs w:val="28"/>
        </w:rPr>
      </w:pPr>
      <w:r w:rsidRPr="00845CFA">
        <w:rPr>
          <w:rFonts w:asciiTheme="majorHAnsi" w:eastAsiaTheme="majorEastAsia" w:hAnsiTheme="majorHAnsi" w:cstheme="majorBidi"/>
          <w:b/>
          <w:bCs/>
          <w:color w:val="203572"/>
          <w:sz w:val="28"/>
          <w:szCs w:val="28"/>
        </w:rPr>
        <w:t>Step 2: Select the Appropriate Plan</w:t>
      </w:r>
    </w:p>
    <w:p w14:paraId="13CA3A51" w14:textId="77777777" w:rsidR="00F47CE2" w:rsidRDefault="00F47CE2" w:rsidP="00845CFA">
      <w:pPr>
        <w:jc w:val="both"/>
        <w:rPr>
          <w:rFonts w:asciiTheme="majorHAnsi" w:eastAsiaTheme="majorEastAsia" w:hAnsiTheme="majorHAnsi" w:cstheme="majorBidi"/>
          <w:b/>
          <w:bCs/>
          <w:color w:val="203572"/>
          <w:sz w:val="28"/>
          <w:szCs w:val="28"/>
        </w:rPr>
      </w:pPr>
    </w:p>
    <w:p w14:paraId="79A37BD2" w14:textId="1BDECE96" w:rsidR="00845CFA" w:rsidRDefault="00845CFA" w:rsidP="00845CFA">
      <w:pPr>
        <w:jc w:val="both"/>
      </w:pPr>
      <w:r>
        <w:t xml:space="preserve">As shown in the below figure </w:t>
      </w:r>
      <w:r w:rsidR="00E56B50">
        <w:t xml:space="preserve">make sure you in the </w:t>
      </w:r>
      <w:r w:rsidRPr="00845CFA">
        <w:rPr>
          <w:b/>
          <w:bCs/>
        </w:rPr>
        <w:t>Melbourne City Planner</w:t>
      </w:r>
      <w:r>
        <w:t xml:space="preserve">. </w:t>
      </w:r>
    </w:p>
    <w:p w14:paraId="42C5F2BB" w14:textId="77777777" w:rsidR="00F47CE2" w:rsidRPr="00845CFA" w:rsidRDefault="00F47CE2" w:rsidP="00845CFA">
      <w:pPr>
        <w:jc w:val="both"/>
      </w:pPr>
    </w:p>
    <w:p w14:paraId="4BAE3B4F" w14:textId="76262A8D" w:rsidR="00845CFA" w:rsidRDefault="00845CFA" w:rsidP="00845CFA">
      <w:pPr>
        <w:ind w:left="142"/>
        <w:jc w:val="both"/>
      </w:pPr>
      <w:r>
        <w:rPr>
          <w:noProof/>
        </w:rPr>
        <w:drawing>
          <wp:inline distT="0" distB="0" distL="0" distR="0" wp14:anchorId="313B4FCC" wp14:editId="56B6DCEF">
            <wp:extent cx="6473502" cy="5177790"/>
            <wp:effectExtent l="0" t="0" r="3810" b="3810"/>
            <wp:docPr id="201141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968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473502" cy="5177790"/>
                    </a:xfrm>
                    <a:prstGeom prst="rect">
                      <a:avLst/>
                    </a:prstGeom>
                  </pic:spPr>
                </pic:pic>
              </a:graphicData>
            </a:graphic>
          </wp:inline>
        </w:drawing>
      </w:r>
    </w:p>
    <w:p w14:paraId="001916AC" w14:textId="77777777" w:rsidR="00AA7EC2" w:rsidRDefault="00AA7EC2" w:rsidP="000D6C7C">
      <w:pPr>
        <w:jc w:val="both"/>
        <w:rPr>
          <w:rFonts w:asciiTheme="majorHAnsi" w:eastAsiaTheme="majorEastAsia" w:hAnsiTheme="majorHAnsi" w:cstheme="majorBidi"/>
          <w:b/>
          <w:bCs/>
          <w:color w:val="203572"/>
          <w:sz w:val="28"/>
          <w:szCs w:val="28"/>
        </w:rPr>
      </w:pPr>
    </w:p>
    <w:p w14:paraId="327939E0" w14:textId="77777777" w:rsidR="00AA7EC2" w:rsidRDefault="00AA7EC2" w:rsidP="000D6C7C">
      <w:pPr>
        <w:jc w:val="both"/>
        <w:rPr>
          <w:rFonts w:asciiTheme="majorHAnsi" w:eastAsiaTheme="majorEastAsia" w:hAnsiTheme="majorHAnsi" w:cstheme="majorBidi"/>
          <w:b/>
          <w:bCs/>
          <w:color w:val="203572"/>
          <w:sz w:val="28"/>
          <w:szCs w:val="28"/>
        </w:rPr>
      </w:pPr>
    </w:p>
    <w:p w14:paraId="059B1538" w14:textId="77777777" w:rsidR="00AA7EC2" w:rsidRDefault="00AA7EC2" w:rsidP="000D6C7C">
      <w:pPr>
        <w:jc w:val="both"/>
        <w:rPr>
          <w:rFonts w:asciiTheme="majorHAnsi" w:eastAsiaTheme="majorEastAsia" w:hAnsiTheme="majorHAnsi" w:cstheme="majorBidi"/>
          <w:b/>
          <w:bCs/>
          <w:color w:val="203572"/>
          <w:sz w:val="28"/>
          <w:szCs w:val="28"/>
        </w:rPr>
      </w:pPr>
    </w:p>
    <w:p w14:paraId="21453BD4" w14:textId="77777777" w:rsidR="00AA7EC2" w:rsidRDefault="00AA7EC2" w:rsidP="000D6C7C">
      <w:pPr>
        <w:jc w:val="both"/>
        <w:rPr>
          <w:rFonts w:asciiTheme="majorHAnsi" w:eastAsiaTheme="majorEastAsia" w:hAnsiTheme="majorHAnsi" w:cstheme="majorBidi"/>
          <w:b/>
          <w:bCs/>
          <w:color w:val="203572"/>
          <w:sz w:val="28"/>
          <w:szCs w:val="28"/>
        </w:rPr>
      </w:pPr>
    </w:p>
    <w:p w14:paraId="57B93F26" w14:textId="77777777" w:rsidR="00AA7EC2" w:rsidRDefault="00AA7EC2" w:rsidP="000D6C7C">
      <w:pPr>
        <w:jc w:val="both"/>
        <w:rPr>
          <w:rFonts w:asciiTheme="majorHAnsi" w:eastAsiaTheme="majorEastAsia" w:hAnsiTheme="majorHAnsi" w:cstheme="majorBidi"/>
          <w:b/>
          <w:bCs/>
          <w:color w:val="203572"/>
          <w:sz w:val="28"/>
          <w:szCs w:val="28"/>
        </w:rPr>
      </w:pPr>
    </w:p>
    <w:p w14:paraId="566E0221" w14:textId="77777777" w:rsidR="00AA7EC2" w:rsidRDefault="00AA7EC2" w:rsidP="000D6C7C">
      <w:pPr>
        <w:jc w:val="both"/>
        <w:rPr>
          <w:rFonts w:asciiTheme="majorHAnsi" w:eastAsiaTheme="majorEastAsia" w:hAnsiTheme="majorHAnsi" w:cstheme="majorBidi"/>
          <w:b/>
          <w:bCs/>
          <w:color w:val="203572"/>
          <w:sz w:val="28"/>
          <w:szCs w:val="28"/>
        </w:rPr>
      </w:pPr>
    </w:p>
    <w:p w14:paraId="290BCBC1" w14:textId="77777777" w:rsidR="00AA7EC2" w:rsidRDefault="00AA7EC2" w:rsidP="000D6C7C">
      <w:pPr>
        <w:jc w:val="both"/>
        <w:rPr>
          <w:rFonts w:asciiTheme="majorHAnsi" w:eastAsiaTheme="majorEastAsia" w:hAnsiTheme="majorHAnsi" w:cstheme="majorBidi"/>
          <w:b/>
          <w:bCs/>
          <w:color w:val="203572"/>
          <w:sz w:val="28"/>
          <w:szCs w:val="28"/>
        </w:rPr>
      </w:pPr>
    </w:p>
    <w:p w14:paraId="715FD653" w14:textId="0D35B2BC" w:rsidR="000D6C7C" w:rsidRDefault="000D6C7C" w:rsidP="000D6C7C">
      <w:pPr>
        <w:jc w:val="both"/>
        <w:rPr>
          <w:rFonts w:asciiTheme="majorHAnsi" w:eastAsiaTheme="majorEastAsia" w:hAnsiTheme="majorHAnsi" w:cstheme="majorBidi"/>
          <w:b/>
          <w:bCs/>
          <w:color w:val="203572"/>
          <w:sz w:val="28"/>
          <w:szCs w:val="28"/>
        </w:rPr>
      </w:pPr>
      <w:r w:rsidRPr="00845CFA">
        <w:rPr>
          <w:rFonts w:asciiTheme="majorHAnsi" w:eastAsiaTheme="majorEastAsia" w:hAnsiTheme="majorHAnsi" w:cstheme="majorBidi"/>
          <w:b/>
          <w:bCs/>
          <w:color w:val="203572"/>
          <w:sz w:val="28"/>
          <w:szCs w:val="28"/>
        </w:rPr>
        <w:t xml:space="preserve">Step </w:t>
      </w:r>
      <w:r>
        <w:rPr>
          <w:rFonts w:asciiTheme="majorHAnsi" w:eastAsiaTheme="majorEastAsia" w:hAnsiTheme="majorHAnsi" w:cstheme="majorBidi"/>
          <w:b/>
          <w:bCs/>
          <w:color w:val="203572"/>
          <w:sz w:val="28"/>
          <w:szCs w:val="28"/>
        </w:rPr>
        <w:t>3</w:t>
      </w:r>
      <w:r w:rsidRPr="00845CFA">
        <w:rPr>
          <w:rFonts w:asciiTheme="majorHAnsi" w:eastAsiaTheme="majorEastAsia" w:hAnsiTheme="majorHAnsi" w:cstheme="majorBidi"/>
          <w:b/>
          <w:bCs/>
          <w:color w:val="203572"/>
          <w:sz w:val="28"/>
          <w:szCs w:val="28"/>
        </w:rPr>
        <w:t xml:space="preserve">: </w:t>
      </w:r>
      <w:r w:rsidR="00AA7EC2" w:rsidRPr="00AA7EC2">
        <w:rPr>
          <w:rFonts w:asciiTheme="majorHAnsi" w:eastAsiaTheme="majorEastAsia" w:hAnsiTheme="majorHAnsi" w:cstheme="majorBidi"/>
          <w:b/>
          <w:bCs/>
          <w:color w:val="203572"/>
          <w:sz w:val="28"/>
          <w:szCs w:val="28"/>
        </w:rPr>
        <w:t>Copy the Template</w:t>
      </w:r>
    </w:p>
    <w:p w14:paraId="20AD9FD8" w14:textId="77777777" w:rsidR="000B348C" w:rsidRDefault="000D6C7C" w:rsidP="000B348C">
      <w:pPr>
        <w:pStyle w:val="ListParagraph"/>
        <w:numPr>
          <w:ilvl w:val="0"/>
          <w:numId w:val="13"/>
        </w:numPr>
        <w:jc w:val="both"/>
      </w:pPr>
      <w:r>
        <w:t xml:space="preserve">Go to the bucket </w:t>
      </w:r>
      <w:r w:rsidRPr="000B348C">
        <w:rPr>
          <w:b/>
          <w:bCs/>
        </w:rPr>
        <w:t>Template and Project information</w:t>
      </w:r>
      <w:r>
        <w:t xml:space="preserve"> </w:t>
      </w:r>
    </w:p>
    <w:p w14:paraId="0FA4DC35" w14:textId="693F2FF2" w:rsidR="000D6C7C" w:rsidRDefault="000B348C" w:rsidP="000B348C">
      <w:pPr>
        <w:pStyle w:val="ListParagraph"/>
        <w:numPr>
          <w:ilvl w:val="0"/>
          <w:numId w:val="13"/>
        </w:numPr>
        <w:jc w:val="both"/>
      </w:pPr>
      <w:r>
        <w:t>C</w:t>
      </w:r>
      <w:r w:rsidR="00AA7EC2" w:rsidRPr="00AA7EC2">
        <w:t xml:space="preserve">lick on the three dots (ellipsis) on the right side of the </w:t>
      </w:r>
      <w:r w:rsidR="00AA7EC2" w:rsidRPr="000B348C">
        <w:rPr>
          <w:b/>
          <w:bCs/>
        </w:rPr>
        <w:t>template card</w:t>
      </w:r>
      <w:r w:rsidR="00AA7EC2" w:rsidRPr="00AA7EC2">
        <w:t>.</w:t>
      </w:r>
    </w:p>
    <w:p w14:paraId="3B538251" w14:textId="49280EB4" w:rsidR="000B348C" w:rsidRDefault="000B348C" w:rsidP="000B348C">
      <w:pPr>
        <w:pStyle w:val="ListParagraph"/>
        <w:numPr>
          <w:ilvl w:val="0"/>
          <w:numId w:val="13"/>
        </w:numPr>
        <w:jc w:val="both"/>
      </w:pPr>
      <w:r w:rsidRPr="000B348C">
        <w:t xml:space="preserve">Select "Copy Task" from the </w:t>
      </w:r>
      <w:r w:rsidRPr="000B348C">
        <w:rPr>
          <w:b/>
          <w:bCs/>
        </w:rPr>
        <w:t>dropdown menu</w:t>
      </w:r>
      <w:r w:rsidRPr="000B348C">
        <w:t>.</w:t>
      </w:r>
    </w:p>
    <w:p w14:paraId="1990FF10" w14:textId="77777777" w:rsidR="00F47CE2" w:rsidRDefault="00F47CE2" w:rsidP="00F47CE2">
      <w:pPr>
        <w:jc w:val="both"/>
      </w:pPr>
    </w:p>
    <w:p w14:paraId="08BBFC8E" w14:textId="3470D746" w:rsidR="0052255F" w:rsidRDefault="000D6C7C" w:rsidP="000D6C7C">
      <w:pPr>
        <w:pStyle w:val="ListParagraph"/>
        <w:ind w:left="142"/>
        <w:jc w:val="both"/>
      </w:pPr>
      <w:r>
        <w:rPr>
          <w:noProof/>
        </w:rPr>
        <w:drawing>
          <wp:inline distT="0" distB="0" distL="0" distR="0" wp14:anchorId="67FF65E7" wp14:editId="66E329F3">
            <wp:extent cx="6473502" cy="5177790"/>
            <wp:effectExtent l="0" t="0" r="3810" b="3810"/>
            <wp:docPr id="18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888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473502" cy="5177790"/>
                    </a:xfrm>
                    <a:prstGeom prst="rect">
                      <a:avLst/>
                    </a:prstGeom>
                  </pic:spPr>
                </pic:pic>
              </a:graphicData>
            </a:graphic>
          </wp:inline>
        </w:drawing>
      </w:r>
    </w:p>
    <w:p w14:paraId="78DA7AD1" w14:textId="77777777" w:rsidR="00935DC0" w:rsidRDefault="00935DC0" w:rsidP="00845CFA">
      <w:pPr>
        <w:jc w:val="both"/>
      </w:pPr>
    </w:p>
    <w:p w14:paraId="5A8C4BD9" w14:textId="77777777" w:rsidR="00CF58A9" w:rsidRDefault="00CF58A9" w:rsidP="00845CFA">
      <w:pPr>
        <w:jc w:val="both"/>
      </w:pPr>
    </w:p>
    <w:p w14:paraId="599F8430" w14:textId="77777777" w:rsidR="00CF58A9" w:rsidRDefault="00CF58A9" w:rsidP="00845CFA">
      <w:pPr>
        <w:jc w:val="both"/>
      </w:pPr>
    </w:p>
    <w:p w14:paraId="0946DD62" w14:textId="77777777" w:rsidR="00CF58A9" w:rsidRDefault="00CF58A9" w:rsidP="00845CFA">
      <w:pPr>
        <w:jc w:val="both"/>
      </w:pPr>
    </w:p>
    <w:p w14:paraId="01E8C849" w14:textId="77777777" w:rsidR="00CF58A9" w:rsidRDefault="00CF58A9" w:rsidP="00845CFA">
      <w:pPr>
        <w:jc w:val="both"/>
      </w:pPr>
    </w:p>
    <w:p w14:paraId="09203F0A" w14:textId="77777777" w:rsidR="00CF58A9" w:rsidRDefault="00CF58A9" w:rsidP="00845CFA">
      <w:pPr>
        <w:jc w:val="both"/>
      </w:pPr>
    </w:p>
    <w:p w14:paraId="02F974DC" w14:textId="77777777" w:rsidR="00CF58A9" w:rsidRDefault="00CF58A9" w:rsidP="00845CFA">
      <w:pPr>
        <w:jc w:val="both"/>
      </w:pPr>
    </w:p>
    <w:p w14:paraId="4D507C58" w14:textId="77777777" w:rsidR="00CF58A9" w:rsidRDefault="00CF58A9" w:rsidP="00845CFA">
      <w:pPr>
        <w:jc w:val="both"/>
      </w:pPr>
    </w:p>
    <w:p w14:paraId="31D38455" w14:textId="77777777" w:rsidR="00CF58A9" w:rsidRDefault="00CF58A9" w:rsidP="00845CFA">
      <w:pPr>
        <w:jc w:val="both"/>
      </w:pPr>
    </w:p>
    <w:p w14:paraId="6B2C2B2A" w14:textId="1F95B5DC" w:rsidR="000B348C" w:rsidRDefault="000B348C" w:rsidP="000B348C">
      <w:pPr>
        <w:jc w:val="both"/>
        <w:rPr>
          <w:rFonts w:asciiTheme="majorHAnsi" w:eastAsiaTheme="majorEastAsia" w:hAnsiTheme="majorHAnsi" w:cstheme="majorBidi"/>
          <w:b/>
          <w:bCs/>
          <w:color w:val="203572"/>
          <w:sz w:val="28"/>
          <w:szCs w:val="28"/>
        </w:rPr>
      </w:pPr>
      <w:r w:rsidRPr="00845CFA">
        <w:rPr>
          <w:rFonts w:asciiTheme="majorHAnsi" w:eastAsiaTheme="majorEastAsia" w:hAnsiTheme="majorHAnsi" w:cstheme="majorBidi"/>
          <w:b/>
          <w:bCs/>
          <w:color w:val="203572"/>
          <w:sz w:val="28"/>
          <w:szCs w:val="28"/>
        </w:rPr>
        <w:t xml:space="preserve">Step </w:t>
      </w:r>
      <w:r>
        <w:rPr>
          <w:rFonts w:asciiTheme="majorHAnsi" w:eastAsiaTheme="majorEastAsia" w:hAnsiTheme="majorHAnsi" w:cstheme="majorBidi"/>
          <w:b/>
          <w:bCs/>
          <w:color w:val="203572"/>
          <w:sz w:val="28"/>
          <w:szCs w:val="28"/>
        </w:rPr>
        <w:t>4</w:t>
      </w:r>
      <w:r w:rsidRPr="00845CFA">
        <w:rPr>
          <w:rFonts w:asciiTheme="majorHAnsi" w:eastAsiaTheme="majorEastAsia" w:hAnsiTheme="majorHAnsi" w:cstheme="majorBidi"/>
          <w:b/>
          <w:bCs/>
          <w:color w:val="203572"/>
          <w:sz w:val="28"/>
          <w:szCs w:val="28"/>
        </w:rPr>
        <w:t xml:space="preserve">: </w:t>
      </w:r>
      <w:r w:rsidRPr="000B348C">
        <w:rPr>
          <w:rFonts w:asciiTheme="majorHAnsi" w:eastAsiaTheme="majorEastAsia" w:hAnsiTheme="majorHAnsi" w:cstheme="majorBidi"/>
          <w:b/>
          <w:bCs/>
          <w:color w:val="203572"/>
          <w:sz w:val="28"/>
          <w:szCs w:val="28"/>
        </w:rPr>
        <w:t>Configure the New Card</w:t>
      </w:r>
    </w:p>
    <w:p w14:paraId="58EDBED0" w14:textId="5B241EE6" w:rsidR="000B348C" w:rsidRDefault="000B348C" w:rsidP="00552774">
      <w:pPr>
        <w:pStyle w:val="ListParagraph"/>
        <w:numPr>
          <w:ilvl w:val="0"/>
          <w:numId w:val="15"/>
        </w:numPr>
        <w:jc w:val="both"/>
      </w:pPr>
      <w:r w:rsidRPr="000B348C">
        <w:t>A pop-up window for the new card will appear.</w:t>
      </w:r>
    </w:p>
    <w:p w14:paraId="33BE0FE6" w14:textId="25A49782" w:rsidR="000B348C" w:rsidRDefault="000B348C" w:rsidP="00552774">
      <w:pPr>
        <w:pStyle w:val="ListParagraph"/>
        <w:numPr>
          <w:ilvl w:val="0"/>
          <w:numId w:val="15"/>
        </w:numPr>
        <w:jc w:val="both"/>
      </w:pPr>
      <w:r w:rsidRPr="000B348C">
        <w:t>Rename the card by entering a new title in the provided field.</w:t>
      </w:r>
      <w:r w:rsidR="00CF58A9">
        <w:t xml:space="preserve"> For new use cases please make sure to start the title by mentioning as </w:t>
      </w:r>
      <w:r w:rsidR="00CF58A9" w:rsidRPr="00CF58A9">
        <w:rPr>
          <w:b/>
          <w:bCs/>
        </w:rPr>
        <w:t>New Use Case</w:t>
      </w:r>
      <w:r w:rsidR="00CF58A9">
        <w:t xml:space="preserve"> – Following up with the use case title </w:t>
      </w:r>
    </w:p>
    <w:p w14:paraId="1D74B855" w14:textId="0708968B" w:rsidR="000B348C" w:rsidRPr="000B348C" w:rsidRDefault="000B348C" w:rsidP="00552774">
      <w:pPr>
        <w:pStyle w:val="ListParagraph"/>
        <w:numPr>
          <w:ilvl w:val="0"/>
          <w:numId w:val="15"/>
        </w:numPr>
        <w:jc w:val="both"/>
      </w:pPr>
      <w:r w:rsidRPr="000B348C">
        <w:t xml:space="preserve">Select the appropriate Planner from the dropdown </w:t>
      </w:r>
      <w:r w:rsidR="00D80BBD" w:rsidRPr="000B348C">
        <w:t>menu.</w:t>
      </w:r>
      <w:r w:rsidR="00D80BBD">
        <w:t xml:space="preserve"> (keep the default </w:t>
      </w:r>
      <w:r w:rsidR="00D80BBD" w:rsidRPr="00D80BBD">
        <w:rPr>
          <w:b/>
          <w:bCs/>
        </w:rPr>
        <w:t>Melbourne City Planner</w:t>
      </w:r>
      <w:r w:rsidR="00D80BBD">
        <w:t>)</w:t>
      </w:r>
    </w:p>
    <w:p w14:paraId="635D9F5E" w14:textId="0C75F363" w:rsidR="00B1473A" w:rsidRDefault="000B348C" w:rsidP="00552774">
      <w:pPr>
        <w:pStyle w:val="ListParagraph"/>
        <w:numPr>
          <w:ilvl w:val="0"/>
          <w:numId w:val="15"/>
        </w:numPr>
        <w:jc w:val="both"/>
      </w:pPr>
      <w:r w:rsidRPr="000B348C">
        <w:t>Choose the bucket where the card should be placed.</w:t>
      </w:r>
    </w:p>
    <w:p w14:paraId="4B1A5540" w14:textId="22719807" w:rsidR="00671FAC" w:rsidRDefault="00671FAC" w:rsidP="00671FAC">
      <w:pPr>
        <w:pStyle w:val="ListParagraph"/>
        <w:numPr>
          <w:ilvl w:val="0"/>
          <w:numId w:val="16"/>
        </w:numPr>
        <w:jc w:val="both"/>
      </w:pPr>
      <w:r w:rsidRPr="00671FAC">
        <w:t>If no one is working on</w:t>
      </w:r>
      <w:r w:rsidR="00D80BBD">
        <w:t xml:space="preserve"> the use case</w:t>
      </w:r>
      <w:r w:rsidRPr="00671FAC">
        <w:t xml:space="preserve">, </w:t>
      </w:r>
      <w:r>
        <w:t xml:space="preserve">put it in the </w:t>
      </w:r>
      <w:r w:rsidRPr="00671FAC">
        <w:rPr>
          <w:b/>
          <w:bCs/>
        </w:rPr>
        <w:t>Backlog</w:t>
      </w:r>
      <w:r>
        <w:t xml:space="preserve"> bucket</w:t>
      </w:r>
    </w:p>
    <w:p w14:paraId="0C0AB622" w14:textId="0904AF4F" w:rsidR="00671FAC" w:rsidRDefault="00671FAC" w:rsidP="00671FAC">
      <w:pPr>
        <w:pStyle w:val="ListParagraph"/>
        <w:numPr>
          <w:ilvl w:val="0"/>
          <w:numId w:val="16"/>
        </w:numPr>
        <w:jc w:val="both"/>
      </w:pPr>
      <w:r>
        <w:t xml:space="preserve">Or if you are working on it, put it to the </w:t>
      </w:r>
      <w:r w:rsidRPr="00671FAC">
        <w:rPr>
          <w:b/>
          <w:bCs/>
        </w:rPr>
        <w:t>Sprint 1 (Week 3,4,5) T2 2024</w:t>
      </w:r>
      <w:r>
        <w:t xml:space="preserve"> bucket</w:t>
      </w:r>
    </w:p>
    <w:p w14:paraId="668E41CB" w14:textId="40FC2D30" w:rsidR="00903E01" w:rsidRDefault="00903E01" w:rsidP="00903E01">
      <w:pPr>
        <w:pStyle w:val="ListParagraph"/>
        <w:numPr>
          <w:ilvl w:val="0"/>
          <w:numId w:val="15"/>
        </w:numPr>
        <w:jc w:val="both"/>
      </w:pPr>
      <w:r>
        <w:t xml:space="preserve">Then click copy and create the card. </w:t>
      </w:r>
    </w:p>
    <w:p w14:paraId="30709285" w14:textId="7657D726" w:rsidR="00903E01" w:rsidRDefault="00903E01" w:rsidP="00903E01">
      <w:pPr>
        <w:pStyle w:val="ListParagraph"/>
        <w:numPr>
          <w:ilvl w:val="1"/>
          <w:numId w:val="15"/>
        </w:numPr>
        <w:jc w:val="both"/>
      </w:pPr>
      <w:r>
        <w:t xml:space="preserve">After that the card will appear in appropriate bucket. (in this case it will be in the </w:t>
      </w:r>
      <w:r w:rsidRPr="00671FAC">
        <w:rPr>
          <w:b/>
          <w:bCs/>
        </w:rPr>
        <w:t>Sprint 1 (Week 3,4,5) T2 2024</w:t>
      </w:r>
      <w:r>
        <w:t xml:space="preserve"> bucket)</w:t>
      </w:r>
    </w:p>
    <w:p w14:paraId="28B4AE95" w14:textId="77777777" w:rsidR="00F47CE2" w:rsidRDefault="00F47CE2" w:rsidP="00F47CE2">
      <w:pPr>
        <w:pStyle w:val="ListParagraph"/>
        <w:ind w:left="1440"/>
        <w:jc w:val="both"/>
      </w:pPr>
    </w:p>
    <w:p w14:paraId="77E0EAEA" w14:textId="5F5D354A" w:rsidR="00671FAC" w:rsidRPr="00B1473A" w:rsidRDefault="00671FAC" w:rsidP="00671FAC">
      <w:pPr>
        <w:ind w:left="142"/>
        <w:jc w:val="both"/>
      </w:pPr>
      <w:r>
        <w:rPr>
          <w:noProof/>
        </w:rPr>
        <w:drawing>
          <wp:inline distT="0" distB="0" distL="0" distR="0" wp14:anchorId="15D252D8" wp14:editId="484D4D16">
            <wp:extent cx="6473825" cy="5178047"/>
            <wp:effectExtent l="0" t="0" r="3175" b="3810"/>
            <wp:docPr id="1114034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34543"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473825" cy="5178047"/>
                    </a:xfrm>
                    <a:prstGeom prst="rect">
                      <a:avLst/>
                    </a:prstGeom>
                  </pic:spPr>
                </pic:pic>
              </a:graphicData>
            </a:graphic>
          </wp:inline>
        </w:drawing>
      </w:r>
    </w:p>
    <w:p w14:paraId="69559D81" w14:textId="21D34943" w:rsidR="008F0DA8" w:rsidRPr="008F0DA8" w:rsidRDefault="008F0DA8" w:rsidP="008F0DA8">
      <w:pPr>
        <w:pStyle w:val="ListParagraph"/>
        <w:jc w:val="both"/>
      </w:pPr>
    </w:p>
    <w:p w14:paraId="286C7CEF" w14:textId="77777777" w:rsidR="00935DC0" w:rsidRDefault="00935DC0" w:rsidP="008F0DA8">
      <w:pPr>
        <w:jc w:val="both"/>
      </w:pPr>
    </w:p>
    <w:p w14:paraId="67770827" w14:textId="4C280C66" w:rsidR="00DC6F1C" w:rsidRDefault="00DC6F1C" w:rsidP="008F0DA8">
      <w:pPr>
        <w:jc w:val="both"/>
      </w:pPr>
    </w:p>
    <w:p w14:paraId="6A903D31" w14:textId="1500BC24" w:rsidR="000D6C7C" w:rsidRDefault="00027E99" w:rsidP="008F0DA8">
      <w:pPr>
        <w:jc w:val="both"/>
        <w:rPr>
          <w:rFonts w:asciiTheme="majorHAnsi" w:eastAsiaTheme="majorEastAsia" w:hAnsiTheme="majorHAnsi" w:cstheme="majorBidi"/>
          <w:b/>
          <w:bCs/>
          <w:color w:val="203572"/>
          <w:sz w:val="28"/>
          <w:szCs w:val="28"/>
        </w:rPr>
      </w:pPr>
      <w:r w:rsidRPr="00845CFA">
        <w:rPr>
          <w:rFonts w:asciiTheme="majorHAnsi" w:eastAsiaTheme="majorEastAsia" w:hAnsiTheme="majorHAnsi" w:cstheme="majorBidi"/>
          <w:b/>
          <w:bCs/>
          <w:color w:val="203572"/>
          <w:sz w:val="28"/>
          <w:szCs w:val="28"/>
        </w:rPr>
        <w:lastRenderedPageBreak/>
        <w:t xml:space="preserve">Step </w:t>
      </w:r>
      <w:r>
        <w:rPr>
          <w:rFonts w:asciiTheme="majorHAnsi" w:eastAsiaTheme="majorEastAsia" w:hAnsiTheme="majorHAnsi" w:cstheme="majorBidi"/>
          <w:b/>
          <w:bCs/>
          <w:color w:val="203572"/>
          <w:sz w:val="28"/>
          <w:szCs w:val="28"/>
        </w:rPr>
        <w:t>4</w:t>
      </w:r>
      <w:r w:rsidRPr="00845CFA">
        <w:rPr>
          <w:rFonts w:asciiTheme="majorHAnsi" w:eastAsiaTheme="majorEastAsia" w:hAnsiTheme="majorHAnsi" w:cstheme="majorBidi"/>
          <w:b/>
          <w:bCs/>
          <w:color w:val="203572"/>
          <w:sz w:val="28"/>
          <w:szCs w:val="28"/>
        </w:rPr>
        <w:t xml:space="preserve">: </w:t>
      </w:r>
      <w:r w:rsidRPr="00027E99">
        <w:rPr>
          <w:rFonts w:asciiTheme="majorHAnsi" w:eastAsiaTheme="majorEastAsia" w:hAnsiTheme="majorHAnsi" w:cstheme="majorBidi"/>
          <w:b/>
          <w:bCs/>
          <w:color w:val="203572"/>
          <w:sz w:val="28"/>
          <w:szCs w:val="28"/>
        </w:rPr>
        <w:t>Add Task Information</w:t>
      </w:r>
    </w:p>
    <w:p w14:paraId="57AB38D6" w14:textId="7D236161" w:rsidR="00027E99" w:rsidRPr="00027E99" w:rsidRDefault="00027E99" w:rsidP="008F0DA8">
      <w:pPr>
        <w:jc w:val="both"/>
      </w:pPr>
      <w:r w:rsidRPr="00027E99">
        <w:t xml:space="preserve">Go to </w:t>
      </w:r>
      <w:r>
        <w:t xml:space="preserve">appropriate bucket and select the created card </w:t>
      </w:r>
    </w:p>
    <w:p w14:paraId="4946C33D" w14:textId="77777777" w:rsidR="00EC7B3E" w:rsidRPr="00EC7B3E" w:rsidRDefault="00EC7B3E" w:rsidP="00356E23">
      <w:pPr>
        <w:pStyle w:val="ListParagraph"/>
        <w:numPr>
          <w:ilvl w:val="0"/>
          <w:numId w:val="18"/>
        </w:numPr>
        <w:jc w:val="both"/>
      </w:pPr>
      <w:r w:rsidRPr="00EC7B3E">
        <w:rPr>
          <w:b/>
          <w:bCs/>
        </w:rPr>
        <w:t xml:space="preserve">Labels: </w:t>
      </w:r>
      <w:r w:rsidRPr="00EC7B3E">
        <w:t>Select or create labels to categorize your card.</w:t>
      </w:r>
    </w:p>
    <w:p w14:paraId="35925EA3" w14:textId="77777777" w:rsidR="00EC7B3E" w:rsidRPr="00EC7B3E" w:rsidRDefault="00EC7B3E" w:rsidP="00027E99">
      <w:pPr>
        <w:pStyle w:val="ListParagraph"/>
        <w:numPr>
          <w:ilvl w:val="0"/>
          <w:numId w:val="18"/>
        </w:numPr>
        <w:jc w:val="both"/>
      </w:pPr>
      <w:r w:rsidRPr="00EC7B3E">
        <w:rPr>
          <w:b/>
          <w:bCs/>
        </w:rPr>
        <w:t xml:space="preserve">Progress Status: </w:t>
      </w:r>
      <w:r w:rsidRPr="00EC7B3E">
        <w:t xml:space="preserve">This is the section where you can see the current progress of the task. In the image, it is marked as "In progress." </w:t>
      </w:r>
      <w:r w:rsidRPr="00EC7B3E">
        <w:rPr>
          <w:b/>
          <w:bCs/>
          <w:highlight w:val="yellow"/>
        </w:rPr>
        <w:t>Note:</w:t>
      </w:r>
      <w:r w:rsidRPr="00EC7B3E">
        <w:rPr>
          <w:highlight w:val="yellow"/>
        </w:rPr>
        <w:t xml:space="preserve"> Please do not set it to "Completed." Instead, update your checklist because if you mark it as complete, it will disappear from the planner. It is strongly recommended to keep it "In progress" or not to touch it</w:t>
      </w:r>
      <w:r w:rsidRPr="00EC7B3E">
        <w:t>.</w:t>
      </w:r>
    </w:p>
    <w:p w14:paraId="67CA0D03" w14:textId="1206319B" w:rsidR="00EC7B3E" w:rsidRDefault="00EC7B3E" w:rsidP="00027E99">
      <w:pPr>
        <w:pStyle w:val="ListParagraph"/>
        <w:numPr>
          <w:ilvl w:val="0"/>
          <w:numId w:val="18"/>
        </w:numPr>
        <w:jc w:val="both"/>
      </w:pPr>
      <w:r w:rsidRPr="00EC7B3E">
        <w:rPr>
          <w:b/>
          <w:bCs/>
        </w:rPr>
        <w:t>Notes:</w:t>
      </w:r>
      <w:r w:rsidRPr="00EC7B3E">
        <w:t xml:space="preserve"> In the notes section, first indicate the focus area of your use case </w:t>
      </w:r>
      <w:r w:rsidRPr="00EC7B3E">
        <w:rPr>
          <w:b/>
          <w:bCs/>
        </w:rPr>
        <w:t>(Business Activity,</w:t>
      </w:r>
      <w:r w:rsidRPr="00EC7B3E">
        <w:t xml:space="preserve"> </w:t>
      </w:r>
      <w:r w:rsidRPr="00EC7B3E">
        <w:rPr>
          <w:b/>
          <w:bCs/>
        </w:rPr>
        <w:t>Environment &amp; Wellbeing,</w:t>
      </w:r>
      <w:r w:rsidRPr="00EC7B3E">
        <w:t xml:space="preserve"> or </w:t>
      </w:r>
      <w:r w:rsidRPr="00EC7B3E">
        <w:rPr>
          <w:b/>
          <w:bCs/>
        </w:rPr>
        <w:t>Transport &amp; Safety).</w:t>
      </w:r>
      <w:r w:rsidRPr="00EC7B3E">
        <w:t xml:space="preserve"> Then, include the links to the data sets (you can find them in the Project </w:t>
      </w:r>
      <w:hyperlink r:id="rId13" w:history="1">
        <w:r w:rsidRPr="00EC7B3E">
          <w:rPr>
            <w:rStyle w:val="Hyperlink"/>
          </w:rPr>
          <w:t>IDEATION</w:t>
        </w:r>
      </w:hyperlink>
      <w:r w:rsidRPr="00EC7B3E">
        <w:t xml:space="preserve"> list). Finally, provide a description of the use case.</w:t>
      </w:r>
    </w:p>
    <w:p w14:paraId="73034874" w14:textId="77777777" w:rsidR="00EC7B3E" w:rsidRPr="00EC7B3E" w:rsidRDefault="00EC7B3E" w:rsidP="00EC7B3E">
      <w:pPr>
        <w:pStyle w:val="ListParagraph"/>
        <w:numPr>
          <w:ilvl w:val="0"/>
          <w:numId w:val="18"/>
        </w:numPr>
        <w:jc w:val="both"/>
      </w:pPr>
      <w:r w:rsidRPr="00EC7B3E">
        <w:rPr>
          <w:b/>
          <w:bCs/>
        </w:rPr>
        <w:t xml:space="preserve">Show on Card Option: </w:t>
      </w:r>
      <w:r w:rsidRPr="00EC7B3E">
        <w:t xml:space="preserve">This is a checkbox option </w:t>
      </w:r>
      <w:proofErr w:type="spellStart"/>
      <w:r w:rsidRPr="00EC7B3E">
        <w:t>labeled</w:t>
      </w:r>
      <w:proofErr w:type="spellEnd"/>
      <w:r w:rsidRPr="00EC7B3E">
        <w:t xml:space="preserve"> "Show on card," which allows you to choose whether to display the detailed information on the card overview.</w:t>
      </w:r>
    </w:p>
    <w:p w14:paraId="1A52BC02" w14:textId="77777777" w:rsidR="00EC7B3E" w:rsidRDefault="00EC7B3E" w:rsidP="00EC7B3E">
      <w:pPr>
        <w:pStyle w:val="ListParagraph"/>
        <w:jc w:val="both"/>
      </w:pPr>
    </w:p>
    <w:p w14:paraId="50567558" w14:textId="743E85B1" w:rsidR="00B52DAB" w:rsidRDefault="00B52DAB" w:rsidP="00B52DAB">
      <w:pPr>
        <w:ind w:left="142"/>
        <w:jc w:val="both"/>
        <w:rPr>
          <w:noProof/>
        </w:rPr>
      </w:pPr>
      <w:r>
        <w:rPr>
          <w:noProof/>
        </w:rPr>
        <w:drawing>
          <wp:inline distT="0" distB="0" distL="0" distR="0" wp14:anchorId="1D9BCCCA" wp14:editId="174322FE">
            <wp:extent cx="6473825" cy="5178048"/>
            <wp:effectExtent l="0" t="0" r="3175" b="3810"/>
            <wp:docPr id="586875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5862"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473825" cy="5178048"/>
                    </a:xfrm>
                    <a:prstGeom prst="rect">
                      <a:avLst/>
                    </a:prstGeom>
                  </pic:spPr>
                </pic:pic>
              </a:graphicData>
            </a:graphic>
          </wp:inline>
        </w:drawing>
      </w:r>
    </w:p>
    <w:p w14:paraId="1A937BB9" w14:textId="77777777" w:rsidR="00E3411B" w:rsidRPr="00E3411B" w:rsidRDefault="00E3411B" w:rsidP="00E3411B"/>
    <w:p w14:paraId="01E8472B" w14:textId="77777777" w:rsidR="00E3411B" w:rsidRPr="00E3411B" w:rsidRDefault="00E3411B" w:rsidP="00E3411B"/>
    <w:p w14:paraId="3AC13E1D" w14:textId="77777777" w:rsidR="00E3411B" w:rsidRDefault="00E3411B" w:rsidP="00E3411B">
      <w:pPr>
        <w:rPr>
          <w:noProof/>
        </w:rPr>
      </w:pPr>
    </w:p>
    <w:p w14:paraId="0C1DCE5C" w14:textId="6E8265C7" w:rsidR="00E3411B" w:rsidRDefault="00E3411B" w:rsidP="00E3411B">
      <w:pPr>
        <w:tabs>
          <w:tab w:val="left" w:pos="3360"/>
        </w:tabs>
      </w:pPr>
      <w:r>
        <w:tab/>
      </w:r>
    </w:p>
    <w:p w14:paraId="4A4B178C" w14:textId="77777777" w:rsidR="00E3411B" w:rsidRDefault="00E3411B" w:rsidP="00E3411B">
      <w:pPr>
        <w:tabs>
          <w:tab w:val="left" w:pos="3360"/>
        </w:tabs>
      </w:pPr>
    </w:p>
    <w:p w14:paraId="7834C109" w14:textId="77777777" w:rsidR="00E3411B" w:rsidRDefault="00E3411B" w:rsidP="00E3411B">
      <w:pPr>
        <w:pStyle w:val="ListParagraph"/>
        <w:numPr>
          <w:ilvl w:val="0"/>
          <w:numId w:val="19"/>
        </w:numPr>
        <w:jc w:val="both"/>
      </w:pPr>
      <w:r w:rsidRPr="00027E99">
        <w:rPr>
          <w:b/>
          <w:bCs/>
        </w:rPr>
        <w:t>Checklist:</w:t>
      </w:r>
      <w:r>
        <w:t xml:space="preserve"> Add the necessary steps by entering each item and pressing Enter.</w:t>
      </w:r>
    </w:p>
    <w:p w14:paraId="1ADE7041" w14:textId="77777777" w:rsidR="00E3411B" w:rsidRDefault="00E3411B" w:rsidP="00E3411B">
      <w:pPr>
        <w:pStyle w:val="ListParagraph"/>
        <w:numPr>
          <w:ilvl w:val="0"/>
          <w:numId w:val="19"/>
        </w:numPr>
        <w:jc w:val="both"/>
      </w:pPr>
      <w:r w:rsidRPr="00027E99">
        <w:rPr>
          <w:b/>
          <w:bCs/>
        </w:rPr>
        <w:t>Attachments:</w:t>
      </w:r>
      <w:r>
        <w:t xml:space="preserve"> Click on "Add attachment" to upload files or add links.</w:t>
      </w:r>
    </w:p>
    <w:p w14:paraId="68DCC314" w14:textId="77777777" w:rsidR="00E3411B" w:rsidRPr="00E3411B" w:rsidRDefault="00E3411B" w:rsidP="00E3411B">
      <w:pPr>
        <w:tabs>
          <w:tab w:val="left" w:pos="3360"/>
        </w:tabs>
      </w:pPr>
    </w:p>
    <w:p w14:paraId="5228032C" w14:textId="1C701AA8" w:rsidR="00E3411B" w:rsidRDefault="00E3411B" w:rsidP="00B52DAB">
      <w:pPr>
        <w:ind w:left="142"/>
        <w:jc w:val="both"/>
      </w:pPr>
      <w:r>
        <w:rPr>
          <w:noProof/>
        </w:rPr>
        <w:drawing>
          <wp:inline distT="0" distB="0" distL="0" distR="0" wp14:anchorId="13BB4F83" wp14:editId="1F510B39">
            <wp:extent cx="6473825" cy="5177790"/>
            <wp:effectExtent l="0" t="0" r="3175" b="3810"/>
            <wp:docPr id="18960762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6229"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3825" cy="5177790"/>
                    </a:xfrm>
                    <a:prstGeom prst="rect">
                      <a:avLst/>
                    </a:prstGeom>
                  </pic:spPr>
                </pic:pic>
              </a:graphicData>
            </a:graphic>
          </wp:inline>
        </w:drawing>
      </w:r>
    </w:p>
    <w:p w14:paraId="2142BB1E" w14:textId="77777777" w:rsidR="000D6C7C" w:rsidRDefault="000D6C7C" w:rsidP="008F0DA8">
      <w:pPr>
        <w:jc w:val="both"/>
      </w:pPr>
    </w:p>
    <w:p w14:paraId="30923D6D" w14:textId="77777777" w:rsidR="00F47CE2" w:rsidRDefault="00F47CE2" w:rsidP="008F0DA8">
      <w:pPr>
        <w:jc w:val="both"/>
      </w:pPr>
    </w:p>
    <w:p w14:paraId="67728803" w14:textId="77777777" w:rsidR="00F47CE2" w:rsidRDefault="00F47CE2" w:rsidP="008F0DA8">
      <w:pPr>
        <w:jc w:val="both"/>
      </w:pPr>
    </w:p>
    <w:p w14:paraId="29EC45C1" w14:textId="77777777" w:rsidR="00F47CE2" w:rsidRDefault="00F47CE2" w:rsidP="008F0DA8">
      <w:pPr>
        <w:jc w:val="both"/>
      </w:pPr>
    </w:p>
    <w:p w14:paraId="7BBC9D9C" w14:textId="77777777" w:rsidR="00F47CE2" w:rsidRDefault="00F47CE2" w:rsidP="008F0DA8">
      <w:pPr>
        <w:jc w:val="both"/>
      </w:pPr>
    </w:p>
    <w:p w14:paraId="671B8E54" w14:textId="77777777" w:rsidR="00F47CE2" w:rsidRDefault="00F47CE2" w:rsidP="008F0DA8">
      <w:pPr>
        <w:jc w:val="both"/>
      </w:pPr>
    </w:p>
    <w:p w14:paraId="7A50AD21" w14:textId="77777777" w:rsidR="00F47CE2" w:rsidRDefault="00F47CE2" w:rsidP="008F0DA8">
      <w:pPr>
        <w:jc w:val="both"/>
      </w:pPr>
    </w:p>
    <w:p w14:paraId="0455AE1A" w14:textId="77777777" w:rsidR="00356E23" w:rsidRDefault="00356E23" w:rsidP="008F0DA8">
      <w:pPr>
        <w:jc w:val="both"/>
      </w:pPr>
    </w:p>
    <w:p w14:paraId="46DDC53D" w14:textId="77777777" w:rsidR="00F47CE2" w:rsidRDefault="00F47CE2" w:rsidP="008F0DA8">
      <w:pPr>
        <w:jc w:val="both"/>
      </w:pPr>
    </w:p>
    <w:p w14:paraId="110C50A1" w14:textId="77777777" w:rsidR="00F47CE2" w:rsidRDefault="00F47CE2" w:rsidP="008F0DA8">
      <w:pPr>
        <w:jc w:val="both"/>
      </w:pPr>
    </w:p>
    <w:p w14:paraId="489B77A3" w14:textId="27D8F937" w:rsidR="00E3411B" w:rsidRPr="00E3411B" w:rsidRDefault="00F47CE2" w:rsidP="00E3411B">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lastRenderedPageBreak/>
        <w:t xml:space="preserve">Step 5: </w:t>
      </w:r>
      <w:r w:rsidR="00E3411B" w:rsidRPr="00E3411B">
        <w:rPr>
          <w:rFonts w:asciiTheme="majorHAnsi" w:eastAsiaTheme="majorEastAsia" w:hAnsiTheme="majorHAnsi" w:cstheme="majorBidi"/>
          <w:b/>
          <w:bCs/>
          <w:color w:val="203572"/>
          <w:sz w:val="28"/>
          <w:szCs w:val="28"/>
        </w:rPr>
        <w:t>Assigning Team Members to Active Tasks</w:t>
      </w:r>
    </w:p>
    <w:p w14:paraId="0F498308" w14:textId="77777777" w:rsidR="00E3411B" w:rsidRPr="00E3411B" w:rsidRDefault="00E3411B" w:rsidP="00E3411B">
      <w:pPr>
        <w:jc w:val="both"/>
        <w:rPr>
          <w:b/>
          <w:bCs/>
        </w:rPr>
      </w:pPr>
      <w:r w:rsidRPr="00E3411B">
        <w:rPr>
          <w:b/>
          <w:bCs/>
        </w:rPr>
        <w:t>Ensure Active Tasks Have Assigned Users</w:t>
      </w:r>
    </w:p>
    <w:p w14:paraId="12348314" w14:textId="77777777" w:rsidR="00E3411B" w:rsidRPr="00E3411B" w:rsidRDefault="00E3411B" w:rsidP="00E3411B">
      <w:pPr>
        <w:numPr>
          <w:ilvl w:val="0"/>
          <w:numId w:val="20"/>
        </w:numPr>
        <w:jc w:val="both"/>
      </w:pPr>
      <w:r w:rsidRPr="00E3411B">
        <w:rPr>
          <w:b/>
          <w:bCs/>
        </w:rPr>
        <w:t>Assign Members</w:t>
      </w:r>
      <w:r w:rsidRPr="00E3411B">
        <w:t>:</w:t>
      </w:r>
    </w:p>
    <w:p w14:paraId="03956073" w14:textId="77777777" w:rsidR="00E3411B" w:rsidRPr="00E3411B" w:rsidRDefault="00E3411B" w:rsidP="00E3411B">
      <w:pPr>
        <w:pStyle w:val="ListParagraph"/>
        <w:numPr>
          <w:ilvl w:val="0"/>
          <w:numId w:val="21"/>
        </w:numPr>
        <w:jc w:val="both"/>
      </w:pPr>
      <w:r w:rsidRPr="00E3411B">
        <w:t>Open the task card that is in progress.</w:t>
      </w:r>
    </w:p>
    <w:p w14:paraId="14A1C883" w14:textId="77777777" w:rsidR="00E3411B" w:rsidRPr="00E3411B" w:rsidRDefault="00E3411B" w:rsidP="00E3411B">
      <w:pPr>
        <w:pStyle w:val="ListParagraph"/>
        <w:numPr>
          <w:ilvl w:val="0"/>
          <w:numId w:val="21"/>
        </w:numPr>
        <w:jc w:val="both"/>
      </w:pPr>
      <w:r w:rsidRPr="00E3411B">
        <w:t>Click on the "Assign" button.</w:t>
      </w:r>
    </w:p>
    <w:p w14:paraId="1D960DED" w14:textId="77777777" w:rsidR="00E3411B" w:rsidRPr="00E3411B" w:rsidRDefault="00E3411B" w:rsidP="00E3411B">
      <w:pPr>
        <w:pStyle w:val="ListParagraph"/>
        <w:numPr>
          <w:ilvl w:val="0"/>
          <w:numId w:val="21"/>
        </w:numPr>
        <w:jc w:val="both"/>
      </w:pPr>
      <w:r w:rsidRPr="00E3411B">
        <w:t>Select the team members who will be working on this task.</w:t>
      </w:r>
    </w:p>
    <w:p w14:paraId="6470CF16" w14:textId="77777777" w:rsidR="000D6C7C" w:rsidRDefault="000D6C7C" w:rsidP="008F0DA8">
      <w:pPr>
        <w:jc w:val="both"/>
      </w:pPr>
    </w:p>
    <w:p w14:paraId="4C2320C6" w14:textId="589A047E" w:rsidR="00DC6F1C" w:rsidRDefault="00F47CE2" w:rsidP="008F0DA8">
      <w:pPr>
        <w:jc w:val="both"/>
      </w:pPr>
      <w:r>
        <w:rPr>
          <w:noProof/>
        </w:rPr>
        <w:drawing>
          <wp:inline distT="0" distB="0" distL="0" distR="0" wp14:anchorId="27AB463E" wp14:editId="2F1F4A2F">
            <wp:extent cx="6473825" cy="5177790"/>
            <wp:effectExtent l="0" t="0" r="3175" b="3810"/>
            <wp:docPr id="2206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15" name="Picture 2206915"/>
                    <pic:cNvPicPr/>
                  </pic:nvPicPr>
                  <pic:blipFill>
                    <a:blip r:embed="rId16">
                      <a:extLst>
                        <a:ext uri="{28A0092B-C50C-407E-A947-70E740481C1C}">
                          <a14:useLocalDpi xmlns:a14="http://schemas.microsoft.com/office/drawing/2010/main" val="0"/>
                        </a:ext>
                      </a:extLst>
                    </a:blip>
                    <a:stretch>
                      <a:fillRect/>
                    </a:stretch>
                  </pic:blipFill>
                  <pic:spPr>
                    <a:xfrm>
                      <a:off x="0" y="0"/>
                      <a:ext cx="6473825" cy="5177790"/>
                    </a:xfrm>
                    <a:prstGeom prst="rect">
                      <a:avLst/>
                    </a:prstGeom>
                  </pic:spPr>
                </pic:pic>
              </a:graphicData>
            </a:graphic>
          </wp:inline>
        </w:drawing>
      </w:r>
    </w:p>
    <w:p w14:paraId="363A837A" w14:textId="77777777" w:rsidR="00F770F8" w:rsidRPr="00F47CE2" w:rsidRDefault="00F770F8" w:rsidP="008F0DA8">
      <w:pPr>
        <w:jc w:val="both"/>
        <w:rPr>
          <w:rFonts w:asciiTheme="majorHAnsi" w:eastAsiaTheme="majorEastAsia" w:hAnsiTheme="majorHAnsi" w:cstheme="majorBidi"/>
          <w:b/>
          <w:bCs/>
          <w:color w:val="203572"/>
          <w:sz w:val="28"/>
          <w:szCs w:val="28"/>
        </w:rPr>
      </w:pPr>
    </w:p>
    <w:p w14:paraId="461A97A5" w14:textId="77777777" w:rsidR="00F47CE2" w:rsidRPr="00F47CE2" w:rsidRDefault="00F47CE2" w:rsidP="00F47CE2">
      <w:pPr>
        <w:jc w:val="both"/>
        <w:rPr>
          <w:rFonts w:asciiTheme="majorHAnsi" w:eastAsiaTheme="majorEastAsia" w:hAnsiTheme="majorHAnsi" w:cstheme="majorBidi"/>
          <w:b/>
          <w:bCs/>
          <w:color w:val="203572"/>
          <w:sz w:val="28"/>
          <w:szCs w:val="28"/>
        </w:rPr>
      </w:pPr>
      <w:r w:rsidRPr="00F47CE2">
        <w:rPr>
          <w:rFonts w:asciiTheme="majorHAnsi" w:eastAsiaTheme="majorEastAsia" w:hAnsiTheme="majorHAnsi" w:cstheme="majorBidi"/>
          <w:b/>
          <w:bCs/>
          <w:color w:val="203572"/>
          <w:sz w:val="28"/>
          <w:szCs w:val="28"/>
        </w:rPr>
        <w:t>Tips for Effective Task Management</w:t>
      </w:r>
    </w:p>
    <w:p w14:paraId="05387335" w14:textId="77777777" w:rsidR="00F47CE2" w:rsidRPr="00F47CE2" w:rsidRDefault="00F47CE2" w:rsidP="00F47CE2">
      <w:pPr>
        <w:numPr>
          <w:ilvl w:val="0"/>
          <w:numId w:val="23"/>
        </w:numPr>
        <w:jc w:val="both"/>
      </w:pPr>
      <w:r w:rsidRPr="00F47CE2">
        <w:rPr>
          <w:b/>
          <w:bCs/>
        </w:rPr>
        <w:t>Regular Updates</w:t>
      </w:r>
      <w:r w:rsidRPr="00F47CE2">
        <w:t>: Update the status of the card as the task progresses.</w:t>
      </w:r>
    </w:p>
    <w:p w14:paraId="61A858B2" w14:textId="77777777" w:rsidR="00F47CE2" w:rsidRPr="00F47CE2" w:rsidRDefault="00F47CE2" w:rsidP="00F47CE2">
      <w:pPr>
        <w:numPr>
          <w:ilvl w:val="0"/>
          <w:numId w:val="23"/>
        </w:numPr>
        <w:jc w:val="both"/>
      </w:pPr>
      <w:r w:rsidRPr="00F47CE2">
        <w:rPr>
          <w:b/>
          <w:bCs/>
        </w:rPr>
        <w:t>Communication</w:t>
      </w:r>
      <w:r w:rsidRPr="00F47CE2">
        <w:t>: Use the comments section within the card to communicate with team members.</w:t>
      </w:r>
    </w:p>
    <w:p w14:paraId="125F9775" w14:textId="77777777" w:rsidR="00F47CE2" w:rsidRPr="00F47CE2" w:rsidRDefault="00F47CE2" w:rsidP="00F47CE2">
      <w:pPr>
        <w:numPr>
          <w:ilvl w:val="0"/>
          <w:numId w:val="23"/>
        </w:numPr>
        <w:jc w:val="both"/>
      </w:pPr>
      <w:r w:rsidRPr="00F47CE2">
        <w:rPr>
          <w:b/>
          <w:bCs/>
        </w:rPr>
        <w:t>Deadlines and Reminders</w:t>
      </w:r>
      <w:r w:rsidRPr="00F47CE2">
        <w:t>: Set due dates and reminders to keep tasks on track.</w:t>
      </w:r>
    </w:p>
    <w:p w14:paraId="78422177" w14:textId="77777777" w:rsidR="00F47CE2" w:rsidRDefault="00F47CE2" w:rsidP="00F47CE2">
      <w:pPr>
        <w:numPr>
          <w:ilvl w:val="0"/>
          <w:numId w:val="23"/>
        </w:numPr>
        <w:jc w:val="both"/>
      </w:pPr>
      <w:r w:rsidRPr="00F47CE2">
        <w:rPr>
          <w:b/>
          <w:bCs/>
        </w:rPr>
        <w:t>Review</w:t>
      </w:r>
      <w:r w:rsidRPr="00F47CE2">
        <w:t>: Regularly review all active and backlog tasks to ensure proper assignment and progress</w:t>
      </w:r>
    </w:p>
    <w:p w14:paraId="40E88395" w14:textId="77777777" w:rsidR="00F47CE2" w:rsidRDefault="00F47CE2" w:rsidP="00F47CE2">
      <w:pPr>
        <w:jc w:val="both"/>
      </w:pPr>
    </w:p>
    <w:p w14:paraId="0C322CAA" w14:textId="77777777" w:rsidR="00F47CE2" w:rsidRDefault="00F47CE2" w:rsidP="00F47CE2">
      <w:pPr>
        <w:jc w:val="both"/>
      </w:pPr>
    </w:p>
    <w:p w14:paraId="436A24AB" w14:textId="77777777" w:rsidR="00F47CE2" w:rsidRPr="00F47CE2" w:rsidRDefault="00F47CE2" w:rsidP="00F47CE2">
      <w:pPr>
        <w:jc w:val="both"/>
        <w:rPr>
          <w:rFonts w:asciiTheme="majorHAnsi" w:eastAsiaTheme="majorEastAsia" w:hAnsiTheme="majorHAnsi" w:cstheme="majorBidi"/>
          <w:b/>
          <w:bCs/>
          <w:color w:val="203572"/>
          <w:sz w:val="28"/>
          <w:szCs w:val="28"/>
        </w:rPr>
      </w:pPr>
      <w:r w:rsidRPr="00F47CE2">
        <w:rPr>
          <w:rFonts w:asciiTheme="majorHAnsi" w:eastAsiaTheme="majorEastAsia" w:hAnsiTheme="majorHAnsi" w:cstheme="majorBidi"/>
          <w:b/>
          <w:bCs/>
          <w:color w:val="203572"/>
          <w:sz w:val="28"/>
          <w:szCs w:val="28"/>
        </w:rPr>
        <w:t>Conclusion</w:t>
      </w:r>
    </w:p>
    <w:p w14:paraId="5A0D8066" w14:textId="77777777" w:rsidR="00F47CE2" w:rsidRPr="00F47CE2" w:rsidRDefault="00F47CE2" w:rsidP="00F47CE2">
      <w:pPr>
        <w:jc w:val="both"/>
      </w:pPr>
      <w:r w:rsidRPr="00F47CE2">
        <w:t>By following these steps, you can efficiently create and manage tasks on Planner, ensuring that all tasks are properly documented and assigned. Regular updates and communication will help maintain a productive workflow.</w:t>
      </w:r>
    </w:p>
    <w:p w14:paraId="16DE5950" w14:textId="77777777" w:rsidR="00F47CE2" w:rsidRPr="00F47CE2" w:rsidRDefault="00F47CE2" w:rsidP="00F47CE2">
      <w:pPr>
        <w:jc w:val="both"/>
      </w:pPr>
    </w:p>
    <w:p w14:paraId="10AF3376" w14:textId="51423434" w:rsidR="001F192E" w:rsidRDefault="001F192E" w:rsidP="008F0DA8">
      <w:pPr>
        <w:pStyle w:val="Heading2"/>
        <w:jc w:val="both"/>
      </w:pPr>
      <w:r>
        <w:t>Author</w:t>
      </w:r>
    </w:p>
    <w:p w14:paraId="2C55EED0" w14:textId="595BEF4F" w:rsidR="001F192E" w:rsidRPr="001F192E" w:rsidRDefault="005C2BDC" w:rsidP="008F0DA8">
      <w:pPr>
        <w:jc w:val="both"/>
      </w:pPr>
      <w:r>
        <w:t>Sachitha 2024.v1</w:t>
      </w:r>
    </w:p>
    <w:sectPr w:rsidR="001F192E" w:rsidRPr="001F192E" w:rsidSect="00766FDB">
      <w:headerReference w:type="default" r:id="rId17"/>
      <w:pgSz w:w="11906" w:h="16838"/>
      <w:pgMar w:top="720" w:right="991"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9B756" w14:textId="77777777" w:rsidR="00E86BF7" w:rsidRDefault="00E86BF7" w:rsidP="00226B7C">
      <w:pPr>
        <w:spacing w:after="0" w:line="240" w:lineRule="auto"/>
      </w:pPr>
      <w:r>
        <w:separator/>
      </w:r>
    </w:p>
  </w:endnote>
  <w:endnote w:type="continuationSeparator" w:id="0">
    <w:p w14:paraId="0CB1F520" w14:textId="77777777" w:rsidR="00E86BF7" w:rsidRDefault="00E86BF7"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66184" w14:textId="77777777" w:rsidR="00E86BF7" w:rsidRDefault="00E86BF7" w:rsidP="00226B7C">
      <w:pPr>
        <w:spacing w:after="0" w:line="240" w:lineRule="auto"/>
      </w:pPr>
      <w:r>
        <w:separator/>
      </w:r>
    </w:p>
  </w:footnote>
  <w:footnote w:type="continuationSeparator" w:id="0">
    <w:p w14:paraId="72DEB1A4" w14:textId="77777777" w:rsidR="00E86BF7" w:rsidRDefault="00E86BF7"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24339" w14:textId="77777777" w:rsidR="00226B7C" w:rsidRDefault="00461B1F">
    <w:pPr>
      <w:pStyle w:val="Header"/>
    </w:pPr>
    <w:r>
      <w:rPr>
        <w:noProof/>
      </w:rPr>
      <w:drawing>
        <wp:inline distT="0" distB="0" distL="0" distR="0" wp14:anchorId="0AB0A2BF" wp14:editId="35603EEC">
          <wp:extent cx="6631387" cy="728473"/>
          <wp:effectExtent l="0" t="0" r="0" b="0"/>
          <wp:docPr id="1692970778" name="Picture 169297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981"/>
    <w:multiLevelType w:val="multilevel"/>
    <w:tmpl w:val="3D36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01E32"/>
    <w:multiLevelType w:val="hybridMultilevel"/>
    <w:tmpl w:val="37FAB8D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38C051B"/>
    <w:multiLevelType w:val="hybridMultilevel"/>
    <w:tmpl w:val="3BD84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0A2C74"/>
    <w:multiLevelType w:val="hybridMultilevel"/>
    <w:tmpl w:val="2D322B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7F5959"/>
    <w:multiLevelType w:val="hybridMultilevel"/>
    <w:tmpl w:val="E73CB0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2BD303B3"/>
    <w:multiLevelType w:val="hybridMultilevel"/>
    <w:tmpl w:val="EB2A6F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E90124"/>
    <w:multiLevelType w:val="hybridMultilevel"/>
    <w:tmpl w:val="D4044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27E5797"/>
    <w:multiLevelType w:val="hybridMultilevel"/>
    <w:tmpl w:val="EAAEC1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35006C04"/>
    <w:multiLevelType w:val="hybridMultilevel"/>
    <w:tmpl w:val="4202C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F527610"/>
    <w:multiLevelType w:val="hybridMultilevel"/>
    <w:tmpl w:val="FCFAAF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E45440"/>
    <w:multiLevelType w:val="hybridMultilevel"/>
    <w:tmpl w:val="B51C634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48AD45D9"/>
    <w:multiLevelType w:val="hybridMultilevel"/>
    <w:tmpl w:val="1330724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1C417B6"/>
    <w:multiLevelType w:val="hybridMultilevel"/>
    <w:tmpl w:val="B2ECB68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531B6F0C"/>
    <w:multiLevelType w:val="hybridMultilevel"/>
    <w:tmpl w:val="8F02DF40"/>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EC6E44"/>
    <w:multiLevelType w:val="hybridMultilevel"/>
    <w:tmpl w:val="8C2E3060"/>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2156CB"/>
    <w:multiLevelType w:val="hybridMultilevel"/>
    <w:tmpl w:val="C76865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67480F3F"/>
    <w:multiLevelType w:val="hybridMultilevel"/>
    <w:tmpl w:val="A8601290"/>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0A2983"/>
    <w:multiLevelType w:val="multilevel"/>
    <w:tmpl w:val="78721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F39B1"/>
    <w:multiLevelType w:val="hybridMultilevel"/>
    <w:tmpl w:val="DEB8EF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A9865F0"/>
    <w:multiLevelType w:val="hybridMultilevel"/>
    <w:tmpl w:val="A8601290"/>
    <w:lvl w:ilvl="0" w:tplc="FB78EF3C">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023819"/>
    <w:multiLevelType w:val="hybridMultilevel"/>
    <w:tmpl w:val="B7CA3F6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287780358">
    <w:abstractNumId w:val="15"/>
  </w:num>
  <w:num w:numId="2" w16cid:durableId="1374885205">
    <w:abstractNumId w:val="4"/>
  </w:num>
  <w:num w:numId="3" w16cid:durableId="824977448">
    <w:abstractNumId w:val="9"/>
  </w:num>
  <w:num w:numId="4" w16cid:durableId="1755081117">
    <w:abstractNumId w:val="12"/>
  </w:num>
  <w:num w:numId="5" w16cid:durableId="172191265">
    <w:abstractNumId w:val="10"/>
  </w:num>
  <w:num w:numId="6" w16cid:durableId="478617577">
    <w:abstractNumId w:val="6"/>
  </w:num>
  <w:num w:numId="7" w16cid:durableId="1692103159">
    <w:abstractNumId w:val="17"/>
  </w:num>
  <w:num w:numId="8" w16cid:durableId="607854931">
    <w:abstractNumId w:val="8"/>
  </w:num>
  <w:num w:numId="9" w16cid:durableId="147132527">
    <w:abstractNumId w:val="1"/>
  </w:num>
  <w:num w:numId="10" w16cid:durableId="1115247752">
    <w:abstractNumId w:val="5"/>
  </w:num>
  <w:num w:numId="11" w16cid:durableId="1323310078">
    <w:abstractNumId w:val="2"/>
  </w:num>
  <w:num w:numId="12" w16cid:durableId="1956521131">
    <w:abstractNumId w:val="20"/>
  </w:num>
  <w:num w:numId="13" w16cid:durableId="1729300254">
    <w:abstractNumId w:val="14"/>
  </w:num>
  <w:num w:numId="14" w16cid:durableId="1186141639">
    <w:abstractNumId w:val="7"/>
  </w:num>
  <w:num w:numId="15" w16cid:durableId="14188095">
    <w:abstractNumId w:val="16"/>
  </w:num>
  <w:num w:numId="16" w16cid:durableId="1762750252">
    <w:abstractNumId w:val="11"/>
  </w:num>
  <w:num w:numId="17" w16cid:durableId="1969310898">
    <w:abstractNumId w:val="3"/>
  </w:num>
  <w:num w:numId="18" w16cid:durableId="2023046690">
    <w:abstractNumId w:val="21"/>
  </w:num>
  <w:num w:numId="19" w16cid:durableId="321279006">
    <w:abstractNumId w:val="18"/>
  </w:num>
  <w:num w:numId="20" w16cid:durableId="201678476">
    <w:abstractNumId w:val="19"/>
  </w:num>
  <w:num w:numId="21" w16cid:durableId="118492944">
    <w:abstractNumId w:val="22"/>
  </w:num>
  <w:num w:numId="22" w16cid:durableId="308631906">
    <w:abstractNumId w:val="13"/>
  </w:num>
  <w:num w:numId="23" w16cid:durableId="1044213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F7E"/>
    <w:rsid w:val="00000AE9"/>
    <w:rsid w:val="000113DE"/>
    <w:rsid w:val="00027E99"/>
    <w:rsid w:val="00075693"/>
    <w:rsid w:val="000964EC"/>
    <w:rsid w:val="000B348C"/>
    <w:rsid w:val="000D6C7C"/>
    <w:rsid w:val="000F6E3C"/>
    <w:rsid w:val="00127244"/>
    <w:rsid w:val="0014103B"/>
    <w:rsid w:val="00190188"/>
    <w:rsid w:val="001A0F44"/>
    <w:rsid w:val="001D2F82"/>
    <w:rsid w:val="001F192E"/>
    <w:rsid w:val="001F4F62"/>
    <w:rsid w:val="00226B7C"/>
    <w:rsid w:val="0024541A"/>
    <w:rsid w:val="00346047"/>
    <w:rsid w:val="00346D32"/>
    <w:rsid w:val="00356E23"/>
    <w:rsid w:val="0038162C"/>
    <w:rsid w:val="003B07BF"/>
    <w:rsid w:val="00405F89"/>
    <w:rsid w:val="004159B1"/>
    <w:rsid w:val="00421F7E"/>
    <w:rsid w:val="004340B0"/>
    <w:rsid w:val="00447D95"/>
    <w:rsid w:val="00461B1F"/>
    <w:rsid w:val="00471EA6"/>
    <w:rsid w:val="004B6471"/>
    <w:rsid w:val="0052255F"/>
    <w:rsid w:val="005330C8"/>
    <w:rsid w:val="00547948"/>
    <w:rsid w:val="00552774"/>
    <w:rsid w:val="0058071F"/>
    <w:rsid w:val="005C2BDC"/>
    <w:rsid w:val="00610F0F"/>
    <w:rsid w:val="006217DF"/>
    <w:rsid w:val="0065602D"/>
    <w:rsid w:val="00661DA4"/>
    <w:rsid w:val="00671FAC"/>
    <w:rsid w:val="00686C33"/>
    <w:rsid w:val="006871E9"/>
    <w:rsid w:val="006F4403"/>
    <w:rsid w:val="0072505D"/>
    <w:rsid w:val="00766FDB"/>
    <w:rsid w:val="007710B4"/>
    <w:rsid w:val="008042DD"/>
    <w:rsid w:val="00845CFA"/>
    <w:rsid w:val="00884010"/>
    <w:rsid w:val="008A6485"/>
    <w:rsid w:val="008C758B"/>
    <w:rsid w:val="008D7CDC"/>
    <w:rsid w:val="008F0DA8"/>
    <w:rsid w:val="00903E01"/>
    <w:rsid w:val="009162EF"/>
    <w:rsid w:val="00935DC0"/>
    <w:rsid w:val="00980870"/>
    <w:rsid w:val="009A6C13"/>
    <w:rsid w:val="009B59E1"/>
    <w:rsid w:val="009F38B9"/>
    <w:rsid w:val="00A1076E"/>
    <w:rsid w:val="00A44DDC"/>
    <w:rsid w:val="00A6558D"/>
    <w:rsid w:val="00AA7EC2"/>
    <w:rsid w:val="00AB7DA1"/>
    <w:rsid w:val="00AC1B85"/>
    <w:rsid w:val="00AD2EE2"/>
    <w:rsid w:val="00AD500E"/>
    <w:rsid w:val="00AE6D94"/>
    <w:rsid w:val="00B11D2A"/>
    <w:rsid w:val="00B1473A"/>
    <w:rsid w:val="00B52DAB"/>
    <w:rsid w:val="00B5344C"/>
    <w:rsid w:val="00B927BE"/>
    <w:rsid w:val="00BC6456"/>
    <w:rsid w:val="00BE4715"/>
    <w:rsid w:val="00C46A6D"/>
    <w:rsid w:val="00C74AFA"/>
    <w:rsid w:val="00CA7591"/>
    <w:rsid w:val="00CB128A"/>
    <w:rsid w:val="00CB3A02"/>
    <w:rsid w:val="00CF58A9"/>
    <w:rsid w:val="00D3779B"/>
    <w:rsid w:val="00D444FD"/>
    <w:rsid w:val="00D550BE"/>
    <w:rsid w:val="00D57B12"/>
    <w:rsid w:val="00D6442A"/>
    <w:rsid w:val="00D80BBD"/>
    <w:rsid w:val="00DC1711"/>
    <w:rsid w:val="00DC6F1C"/>
    <w:rsid w:val="00DD14B8"/>
    <w:rsid w:val="00DE047E"/>
    <w:rsid w:val="00E3411B"/>
    <w:rsid w:val="00E37C79"/>
    <w:rsid w:val="00E56B50"/>
    <w:rsid w:val="00E7328F"/>
    <w:rsid w:val="00E86BF7"/>
    <w:rsid w:val="00EC7B3E"/>
    <w:rsid w:val="00ED0DC1"/>
    <w:rsid w:val="00EF381B"/>
    <w:rsid w:val="00F47CE2"/>
    <w:rsid w:val="00F770F8"/>
    <w:rsid w:val="00F9008C"/>
    <w:rsid w:val="00FB1AC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9F0B"/>
  <w15:chartTrackingRefBased/>
  <w15:docId w15:val="{1AD80BA0-B6A4-40CB-A06B-C7290C9E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85443">
      <w:bodyDiv w:val="1"/>
      <w:marLeft w:val="0"/>
      <w:marRight w:val="0"/>
      <w:marTop w:val="0"/>
      <w:marBottom w:val="0"/>
      <w:divBdr>
        <w:top w:val="none" w:sz="0" w:space="0" w:color="auto"/>
        <w:left w:val="none" w:sz="0" w:space="0" w:color="auto"/>
        <w:bottom w:val="none" w:sz="0" w:space="0" w:color="auto"/>
        <w:right w:val="none" w:sz="0" w:space="0" w:color="auto"/>
      </w:divBdr>
    </w:div>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43593403">
      <w:bodyDiv w:val="1"/>
      <w:marLeft w:val="0"/>
      <w:marRight w:val="0"/>
      <w:marTop w:val="0"/>
      <w:marBottom w:val="0"/>
      <w:divBdr>
        <w:top w:val="none" w:sz="0" w:space="0" w:color="auto"/>
        <w:left w:val="none" w:sz="0" w:space="0" w:color="auto"/>
        <w:bottom w:val="none" w:sz="0" w:space="0" w:color="auto"/>
        <w:right w:val="none" w:sz="0" w:space="0" w:color="auto"/>
      </w:divBdr>
    </w:div>
    <w:div w:id="169683890">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203713790">
      <w:bodyDiv w:val="1"/>
      <w:marLeft w:val="0"/>
      <w:marRight w:val="0"/>
      <w:marTop w:val="0"/>
      <w:marBottom w:val="0"/>
      <w:divBdr>
        <w:top w:val="none" w:sz="0" w:space="0" w:color="auto"/>
        <w:left w:val="none" w:sz="0" w:space="0" w:color="auto"/>
        <w:bottom w:val="none" w:sz="0" w:space="0" w:color="auto"/>
        <w:right w:val="none" w:sz="0" w:space="0" w:color="auto"/>
      </w:divBdr>
    </w:div>
    <w:div w:id="649558094">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764421282">
      <w:bodyDiv w:val="1"/>
      <w:marLeft w:val="0"/>
      <w:marRight w:val="0"/>
      <w:marTop w:val="0"/>
      <w:marBottom w:val="0"/>
      <w:divBdr>
        <w:top w:val="none" w:sz="0" w:space="0" w:color="auto"/>
        <w:left w:val="none" w:sz="0" w:space="0" w:color="auto"/>
        <w:bottom w:val="none" w:sz="0" w:space="0" w:color="auto"/>
        <w:right w:val="none" w:sz="0" w:space="0" w:color="auto"/>
      </w:divBdr>
    </w:div>
    <w:div w:id="801537353">
      <w:bodyDiv w:val="1"/>
      <w:marLeft w:val="0"/>
      <w:marRight w:val="0"/>
      <w:marTop w:val="0"/>
      <w:marBottom w:val="0"/>
      <w:divBdr>
        <w:top w:val="none" w:sz="0" w:space="0" w:color="auto"/>
        <w:left w:val="none" w:sz="0" w:space="0" w:color="auto"/>
        <w:bottom w:val="none" w:sz="0" w:space="0" w:color="auto"/>
        <w:right w:val="none" w:sz="0" w:space="0" w:color="auto"/>
      </w:divBdr>
    </w:div>
    <w:div w:id="852959851">
      <w:bodyDiv w:val="1"/>
      <w:marLeft w:val="0"/>
      <w:marRight w:val="0"/>
      <w:marTop w:val="0"/>
      <w:marBottom w:val="0"/>
      <w:divBdr>
        <w:top w:val="none" w:sz="0" w:space="0" w:color="auto"/>
        <w:left w:val="none" w:sz="0" w:space="0" w:color="auto"/>
        <w:bottom w:val="none" w:sz="0" w:space="0" w:color="auto"/>
        <w:right w:val="none" w:sz="0" w:space="0" w:color="auto"/>
      </w:divBdr>
    </w:div>
    <w:div w:id="1082870468">
      <w:bodyDiv w:val="1"/>
      <w:marLeft w:val="0"/>
      <w:marRight w:val="0"/>
      <w:marTop w:val="0"/>
      <w:marBottom w:val="0"/>
      <w:divBdr>
        <w:top w:val="none" w:sz="0" w:space="0" w:color="auto"/>
        <w:left w:val="none" w:sz="0" w:space="0" w:color="auto"/>
        <w:bottom w:val="none" w:sz="0" w:space="0" w:color="auto"/>
        <w:right w:val="none" w:sz="0" w:space="0" w:color="auto"/>
      </w:divBdr>
    </w:div>
    <w:div w:id="1271551755">
      <w:bodyDiv w:val="1"/>
      <w:marLeft w:val="0"/>
      <w:marRight w:val="0"/>
      <w:marTop w:val="0"/>
      <w:marBottom w:val="0"/>
      <w:divBdr>
        <w:top w:val="none" w:sz="0" w:space="0" w:color="auto"/>
        <w:left w:val="none" w:sz="0" w:space="0" w:color="auto"/>
        <w:bottom w:val="none" w:sz="0" w:space="0" w:color="auto"/>
        <w:right w:val="none" w:sz="0" w:space="0" w:color="auto"/>
      </w:divBdr>
    </w:div>
    <w:div w:id="1318459894">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833445540">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1967930713">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sks.office.com/deakin365.onmicrosoft.com/en-AU/Home/Planner/" TargetMode="External"/><Relationship Id="rId13" Type="http://schemas.openxmlformats.org/officeDocument/2006/relationships/hyperlink" Target="https://deakin365.sharepoint.com/:x:/s/Chameleon2/ETSOxoKEBcVDivuTJxhX_dsBJ7Ck7a3yrTvxeku9na9CYQ?e=qb8kLl&amp;ovuser=d02378ec-1688-46d5-8540-1c28b5f470f6%2Cs223270464%40deakin.edu.au&amp;clickparams=eyJBcHBOYW1lIjoiVGVhbXMtRGVza3RvcCIsIkFwcFZlcnNpb24iOiI0OS8yNDA2MTMxODQxMyIsIkhhc0ZlZGVyYXRlZFVzZXIiOmZhbHNlfQ%3D%3D&amp;wdLOR=c035E85D2-0D0F-48C0-A3DE-C3298946340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pmdj\Desktop\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E821FE7324447D856AF35BEED86586"/>
        <w:category>
          <w:name w:val="General"/>
          <w:gallery w:val="placeholder"/>
        </w:category>
        <w:types>
          <w:type w:val="bbPlcHdr"/>
        </w:types>
        <w:behaviors>
          <w:behavior w:val="content"/>
        </w:behaviors>
        <w:guid w:val="{0A5EA5E9-E9AE-41CC-BECE-EF295434C5EC}"/>
      </w:docPartPr>
      <w:docPartBody>
        <w:p w:rsidR="007A395C" w:rsidRDefault="0013118B">
          <w:pPr>
            <w:pStyle w:val="7BE821FE7324447D856AF35BEED86586"/>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65D"/>
    <w:rsid w:val="000B32D7"/>
    <w:rsid w:val="0013118B"/>
    <w:rsid w:val="00314C21"/>
    <w:rsid w:val="00471EA6"/>
    <w:rsid w:val="0050165D"/>
    <w:rsid w:val="00610F0F"/>
    <w:rsid w:val="007A395C"/>
    <w:rsid w:val="008D5F9A"/>
    <w:rsid w:val="00A049B7"/>
    <w:rsid w:val="00A320BA"/>
    <w:rsid w:val="00BE4715"/>
    <w:rsid w:val="00C53846"/>
    <w:rsid w:val="00C82806"/>
    <w:rsid w:val="00CB3A02"/>
    <w:rsid w:val="00DA5A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165D"/>
    <w:rPr>
      <w:color w:val="808080"/>
    </w:rPr>
  </w:style>
  <w:style w:type="paragraph" w:customStyle="1" w:styleId="7BE821FE7324447D856AF35BEED86586">
    <w:name w:val="7BE821FE7324447D856AF35BEED865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Template>
  <TotalTime>260</TotalTime>
  <Pages>8</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Guide:  How to create a card in planner</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How to create a card in planner</dc:title>
  <dc:subject/>
  <dc:creator>Sachitha Kasthruriarachchi</dc:creator>
  <cp:keywords/>
  <dc:description/>
  <cp:lastModifiedBy>Sachitha Kasthuriarachchi</cp:lastModifiedBy>
  <cp:revision>14</cp:revision>
  <dcterms:created xsi:type="dcterms:W3CDTF">2024-04-30T01:04:00Z</dcterms:created>
  <dcterms:modified xsi:type="dcterms:W3CDTF">2024-07-29T11:33:00Z</dcterms:modified>
</cp:coreProperties>
</file>