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4B886" w14:textId="0E465589" w:rsidR="0047591D" w:rsidRDefault="0047591D" w:rsidP="0047591D">
      <w:pPr>
        <w:pStyle w:val="Title"/>
        <w:rPr>
          <w:rFonts w:ascii="Segoe UI" w:hAnsi="Segoe UI" w:cs="Segoe UI"/>
          <w:sz w:val="22"/>
          <w:szCs w:val="22"/>
        </w:rPr>
      </w:pPr>
      <w:sdt>
        <w:sdtPr>
          <w:alias w:val="Title"/>
          <w:tag w:val=""/>
          <w:id w:val="1283931170"/>
          <w:placeholder>
            <w:docPart w:val="DE307897283F4E12BC597E63197AAF8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47591D">
            <w:t>Hide API keys using Environment Variables.</w:t>
          </w:r>
        </w:sdtContent>
      </w:sdt>
    </w:p>
    <w:p w14:paraId="05FD829D" w14:textId="77777777" w:rsidR="0047591D" w:rsidRDefault="0047591D" w:rsidP="0047591D">
      <w:pPr>
        <w:pStyle w:val="Title"/>
        <w:rPr>
          <w:rFonts w:ascii="Segoe UI" w:hAnsi="Segoe UI" w:cs="Segoe UI"/>
          <w:sz w:val="22"/>
          <w:szCs w:val="22"/>
        </w:rPr>
      </w:pPr>
    </w:p>
    <w:p w14:paraId="1CE7950B" w14:textId="2267DFB2" w:rsidR="0024541A" w:rsidRDefault="00DD35AA" w:rsidP="0047591D">
      <w:pPr>
        <w:pStyle w:val="Title"/>
        <w:rPr>
          <w:rFonts w:ascii="Segoe UI" w:hAnsi="Segoe UI" w:cs="Segoe UI"/>
          <w:b w:val="0"/>
          <w:bCs w:val="0"/>
          <w:color w:val="0D0D0D"/>
          <w:sz w:val="22"/>
          <w:szCs w:val="22"/>
          <w:shd w:val="clear" w:color="auto" w:fill="FFFFFF"/>
        </w:rPr>
      </w:pPr>
      <w:r w:rsidRPr="0047591D">
        <w:rPr>
          <w:rFonts w:ascii="Segoe UI" w:hAnsi="Segoe UI" w:cs="Segoe UI"/>
          <w:b w:val="0"/>
          <w:bCs w:val="0"/>
          <w:color w:val="0D0D0D"/>
          <w:sz w:val="22"/>
          <w:szCs w:val="22"/>
          <w:shd w:val="clear" w:color="auto" w:fill="FFFFFF"/>
        </w:rPr>
        <w:t>Hiding API keys using environment variables is a common practice in software development to keep sensitive information secure.</w:t>
      </w:r>
    </w:p>
    <w:p w14:paraId="33694CC2" w14:textId="77777777" w:rsidR="0047591D" w:rsidRPr="0047591D" w:rsidRDefault="0047591D" w:rsidP="0047591D"/>
    <w:p w14:paraId="2F78B554" w14:textId="51EC475B" w:rsidR="00F67C2A" w:rsidRPr="0047591D" w:rsidRDefault="00860A87" w:rsidP="00860A87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 xml:space="preserve">Open your Playground </w:t>
      </w:r>
      <w:r w:rsidR="00075130" w:rsidRPr="0047591D">
        <w:rPr>
          <w:rFonts w:ascii="Segoe UI" w:hAnsi="Segoe UI" w:cs="Segoe UI"/>
        </w:rPr>
        <w:t xml:space="preserve">Local </w:t>
      </w:r>
      <w:r w:rsidRPr="0047591D">
        <w:rPr>
          <w:rFonts w:ascii="Segoe UI" w:hAnsi="Segoe UI" w:cs="Segoe UI"/>
        </w:rPr>
        <w:t>Folder</w:t>
      </w:r>
      <w:r w:rsidR="00075130" w:rsidRPr="0047591D">
        <w:rPr>
          <w:rFonts w:ascii="Segoe UI" w:hAnsi="Segoe UI" w:cs="Segoe UI"/>
        </w:rPr>
        <w:t>.</w:t>
      </w:r>
    </w:p>
    <w:p w14:paraId="1EA372CC" w14:textId="456FAE1D" w:rsidR="00F67C2A" w:rsidRPr="0047591D" w:rsidRDefault="00F67C2A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6D862041" wp14:editId="370E1C7E">
            <wp:extent cx="5604287" cy="3151909"/>
            <wp:effectExtent l="0" t="0" r="0" b="0"/>
            <wp:docPr id="6926479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60" cy="31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7866F" w14:textId="77777777" w:rsidR="00F67C2A" w:rsidRPr="0047591D" w:rsidRDefault="00F67C2A" w:rsidP="00A44DDC">
      <w:pPr>
        <w:pStyle w:val="Heading3"/>
        <w:rPr>
          <w:rFonts w:ascii="Segoe UI" w:hAnsi="Segoe UI" w:cs="Segoe UI"/>
        </w:rPr>
      </w:pPr>
    </w:p>
    <w:p w14:paraId="6526D825" w14:textId="77777777" w:rsidR="00F67C2A" w:rsidRPr="0047591D" w:rsidRDefault="00F67C2A" w:rsidP="00F67C2A">
      <w:pPr>
        <w:rPr>
          <w:rFonts w:ascii="Segoe UI" w:hAnsi="Segoe UI" w:cs="Segoe UI"/>
        </w:rPr>
      </w:pPr>
    </w:p>
    <w:p w14:paraId="721FA6C0" w14:textId="15CDDB21" w:rsidR="00F67C2A" w:rsidRPr="0047591D" w:rsidRDefault="00F67C2A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545DBE9E" wp14:editId="55D71359">
            <wp:extent cx="5620364" cy="3158836"/>
            <wp:effectExtent l="0" t="0" r="0" b="3810"/>
            <wp:docPr id="1440782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103" cy="31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C429" w14:textId="77777777" w:rsidR="00860A87" w:rsidRPr="0047591D" w:rsidRDefault="00860A87" w:rsidP="00F67C2A">
      <w:pPr>
        <w:rPr>
          <w:rFonts w:ascii="Segoe UI" w:hAnsi="Segoe UI" w:cs="Segoe UI"/>
        </w:rPr>
      </w:pPr>
    </w:p>
    <w:p w14:paraId="4EE2BDC4" w14:textId="77777777" w:rsidR="00075130" w:rsidRPr="0047591D" w:rsidRDefault="00075130" w:rsidP="00860A87">
      <w:pPr>
        <w:ind w:left="360"/>
        <w:rPr>
          <w:rFonts w:ascii="Segoe UI" w:hAnsi="Segoe UI" w:cs="Segoe UI"/>
        </w:rPr>
      </w:pPr>
    </w:p>
    <w:p w14:paraId="1CB537DA" w14:textId="53DC64A2" w:rsidR="00860A87" w:rsidRPr="0047591D" w:rsidRDefault="00860A87" w:rsidP="00860A87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lastRenderedPageBreak/>
        <w:t xml:space="preserve">02. Open Visual Studio Code and make </w:t>
      </w:r>
      <w:r w:rsidR="00075130" w:rsidRPr="0047591D">
        <w:rPr>
          <w:rFonts w:ascii="Segoe UI" w:hAnsi="Segoe UI" w:cs="Segoe UI"/>
        </w:rPr>
        <w:t xml:space="preserve">a .env file inside the folder where your notebook files are </w:t>
      </w:r>
      <w:r w:rsidRPr="0047591D">
        <w:rPr>
          <w:rFonts w:ascii="Segoe UI" w:hAnsi="Segoe UI" w:cs="Segoe UI"/>
        </w:rPr>
        <w:t>located.</w:t>
      </w:r>
    </w:p>
    <w:p w14:paraId="7BFEBE3A" w14:textId="77777777" w:rsidR="00F67C2A" w:rsidRPr="0047591D" w:rsidRDefault="00F67C2A" w:rsidP="00F67C2A">
      <w:pPr>
        <w:rPr>
          <w:rFonts w:ascii="Segoe UI" w:hAnsi="Segoe UI" w:cs="Segoe UI"/>
        </w:rPr>
      </w:pPr>
    </w:p>
    <w:p w14:paraId="59682B86" w14:textId="14F4CE00" w:rsidR="00F67C2A" w:rsidRPr="0047591D" w:rsidRDefault="00F67C2A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75BB2DED" wp14:editId="41EDAB72">
            <wp:extent cx="5792920" cy="3255818"/>
            <wp:effectExtent l="0" t="0" r="0" b="1905"/>
            <wp:docPr id="20883347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202" cy="326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ED9C" w14:textId="77777777" w:rsidR="00F67C2A" w:rsidRPr="0047591D" w:rsidRDefault="00F67C2A" w:rsidP="00F67C2A">
      <w:pPr>
        <w:rPr>
          <w:rFonts w:ascii="Segoe UI" w:hAnsi="Segoe UI" w:cs="Segoe UI"/>
        </w:rPr>
      </w:pPr>
    </w:p>
    <w:p w14:paraId="7B798BEB" w14:textId="53F94D67" w:rsidR="00860A87" w:rsidRPr="0047591D" w:rsidRDefault="00860A87" w:rsidP="00860A87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>03. add your API KEY</w:t>
      </w:r>
    </w:p>
    <w:p w14:paraId="18C678C3" w14:textId="37E1AFC5" w:rsidR="00860A87" w:rsidRPr="0047591D" w:rsidRDefault="00860A87" w:rsidP="00860A87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>API_KEY =</w:t>
      </w:r>
      <w:proofErr w:type="spellStart"/>
      <w:r w:rsidRPr="0047591D">
        <w:rPr>
          <w:rFonts w:ascii="Segoe UI" w:hAnsi="Segoe UI" w:cs="Segoe UI"/>
        </w:rPr>
        <w:t>HHlA</w:t>
      </w:r>
      <w:proofErr w:type="spellEnd"/>
      <w:r w:rsidRPr="0047591D">
        <w:rPr>
          <w:rFonts w:ascii="Segoe UI" w:hAnsi="Segoe UI" w:cs="Segoe UI"/>
        </w:rPr>
        <w:t>###############NVv</w:t>
      </w:r>
    </w:p>
    <w:p w14:paraId="33FB9A99" w14:textId="77777777" w:rsidR="00F67C2A" w:rsidRPr="0047591D" w:rsidRDefault="00F67C2A" w:rsidP="00F67C2A">
      <w:pPr>
        <w:rPr>
          <w:rFonts w:ascii="Segoe UI" w:hAnsi="Segoe UI" w:cs="Segoe UI"/>
        </w:rPr>
      </w:pPr>
    </w:p>
    <w:p w14:paraId="3A12E1E1" w14:textId="3CDC5403" w:rsidR="00F67C2A" w:rsidRPr="0047591D" w:rsidRDefault="00F67C2A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77371154" wp14:editId="1455FD93">
            <wp:extent cx="5832764" cy="3278212"/>
            <wp:effectExtent l="0" t="0" r="0" b="0"/>
            <wp:docPr id="10546767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826" cy="328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223B" w14:textId="77777777" w:rsidR="00075130" w:rsidRPr="0047591D" w:rsidRDefault="00075130" w:rsidP="00860A87">
      <w:pPr>
        <w:ind w:left="360"/>
        <w:rPr>
          <w:rFonts w:ascii="Segoe UI" w:hAnsi="Segoe UI" w:cs="Segoe UI"/>
        </w:rPr>
      </w:pPr>
    </w:p>
    <w:p w14:paraId="773E449F" w14:textId="77777777" w:rsidR="00075130" w:rsidRPr="0047591D" w:rsidRDefault="00075130" w:rsidP="00860A87">
      <w:pPr>
        <w:ind w:left="360"/>
        <w:rPr>
          <w:rFonts w:ascii="Segoe UI" w:hAnsi="Segoe UI" w:cs="Segoe UI"/>
        </w:rPr>
      </w:pPr>
    </w:p>
    <w:p w14:paraId="680F5E4A" w14:textId="41D3D925" w:rsidR="00860A87" w:rsidRPr="0047591D" w:rsidRDefault="00860A87" w:rsidP="00860A87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>04. Save the File</w:t>
      </w:r>
    </w:p>
    <w:p w14:paraId="25ABA4E7" w14:textId="61569A60" w:rsidR="00F67C2A" w:rsidRPr="0047591D" w:rsidRDefault="00F67C2A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4E6362AF" wp14:editId="4056B5BB">
            <wp:extent cx="5913457" cy="3323564"/>
            <wp:effectExtent l="0" t="0" r="0" b="0"/>
            <wp:docPr id="10559194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79" cy="334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21D8" w14:textId="77777777" w:rsidR="00075130" w:rsidRPr="0047591D" w:rsidRDefault="00075130" w:rsidP="00860A87">
      <w:pPr>
        <w:ind w:left="360"/>
        <w:rPr>
          <w:rFonts w:ascii="Segoe UI" w:hAnsi="Segoe UI" w:cs="Segoe UI"/>
        </w:rPr>
      </w:pPr>
    </w:p>
    <w:p w14:paraId="73A2A26A" w14:textId="699789DA" w:rsidR="00860A87" w:rsidRPr="0047591D" w:rsidRDefault="00860A87" w:rsidP="00860A87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>05. In your GIT desktop</w:t>
      </w:r>
      <w:r w:rsidR="00D10526" w:rsidRPr="0047591D">
        <w:rPr>
          <w:rFonts w:ascii="Segoe UI" w:hAnsi="Segoe UI" w:cs="Segoe UI"/>
        </w:rPr>
        <w:t xml:space="preserve">, you can see that </w:t>
      </w:r>
      <w:proofErr w:type="gramStart"/>
      <w:r w:rsidR="00D10526" w:rsidRPr="0047591D">
        <w:rPr>
          <w:rFonts w:ascii="Segoe UI" w:hAnsi="Segoe UI" w:cs="Segoe UI"/>
        </w:rPr>
        <w:t>the .env</w:t>
      </w:r>
      <w:proofErr w:type="gramEnd"/>
      <w:r w:rsidR="00D10526" w:rsidRPr="0047591D">
        <w:rPr>
          <w:rFonts w:ascii="Segoe UI" w:hAnsi="Segoe UI" w:cs="Segoe UI"/>
        </w:rPr>
        <w:t xml:space="preserve"> File is </w:t>
      </w:r>
      <w:r w:rsidRPr="0047591D">
        <w:rPr>
          <w:rFonts w:ascii="Segoe UI" w:hAnsi="Segoe UI" w:cs="Segoe UI"/>
        </w:rPr>
        <w:t>still there to commit.</w:t>
      </w:r>
    </w:p>
    <w:p w14:paraId="6F98E914" w14:textId="6358D3DB" w:rsidR="00860A87" w:rsidRPr="0047591D" w:rsidRDefault="00860A87" w:rsidP="00860A87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 xml:space="preserve">      We need to make it private.</w:t>
      </w:r>
    </w:p>
    <w:p w14:paraId="45186C73" w14:textId="66F8669D" w:rsidR="00F67C2A" w:rsidRPr="0047591D" w:rsidRDefault="00F67C2A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5A13D25D" wp14:editId="0411F7A9">
            <wp:extent cx="5940824" cy="3338945"/>
            <wp:effectExtent l="0" t="0" r="3175" b="0"/>
            <wp:docPr id="626106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93" cy="334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78F5" w14:textId="77777777" w:rsidR="00860A87" w:rsidRPr="0047591D" w:rsidRDefault="00860A87" w:rsidP="00F67C2A">
      <w:pPr>
        <w:rPr>
          <w:rFonts w:ascii="Segoe UI" w:hAnsi="Segoe UI" w:cs="Segoe UI"/>
        </w:rPr>
      </w:pPr>
    </w:p>
    <w:p w14:paraId="4D1208EE" w14:textId="77777777" w:rsidR="00075130" w:rsidRPr="0047591D" w:rsidRDefault="00075130" w:rsidP="00860A87">
      <w:pPr>
        <w:ind w:left="360"/>
        <w:rPr>
          <w:rFonts w:ascii="Segoe UI" w:hAnsi="Segoe UI" w:cs="Segoe UI"/>
        </w:rPr>
      </w:pPr>
    </w:p>
    <w:p w14:paraId="539FE18E" w14:textId="77777777" w:rsidR="00075130" w:rsidRPr="0047591D" w:rsidRDefault="00075130" w:rsidP="00860A87">
      <w:pPr>
        <w:ind w:left="360"/>
        <w:rPr>
          <w:rFonts w:ascii="Segoe UI" w:hAnsi="Segoe UI" w:cs="Segoe UI"/>
        </w:rPr>
      </w:pPr>
    </w:p>
    <w:p w14:paraId="59AF2C8C" w14:textId="3033F08B" w:rsidR="00860A87" w:rsidRPr="0047591D" w:rsidRDefault="00860A87" w:rsidP="00860A87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 xml:space="preserve">06. Go back to Visual Studio Code and Make </w:t>
      </w:r>
      <w:proofErr w:type="gramStart"/>
      <w:r w:rsidRPr="0047591D">
        <w:rPr>
          <w:rFonts w:ascii="Segoe UI" w:hAnsi="Segoe UI" w:cs="Segoe UI"/>
        </w:rPr>
        <w:t>a .</w:t>
      </w:r>
      <w:proofErr w:type="spellStart"/>
      <w:r w:rsidRPr="0047591D">
        <w:rPr>
          <w:rFonts w:ascii="Segoe UI" w:hAnsi="Segoe UI" w:cs="Segoe UI"/>
        </w:rPr>
        <w:t>gitignore</w:t>
      </w:r>
      <w:proofErr w:type="spellEnd"/>
      <w:proofErr w:type="gramEnd"/>
      <w:r w:rsidRPr="0047591D">
        <w:rPr>
          <w:rFonts w:ascii="Segoe UI" w:hAnsi="Segoe UI" w:cs="Segoe UI"/>
        </w:rPr>
        <w:t xml:space="preserve"> file.</w:t>
      </w:r>
    </w:p>
    <w:p w14:paraId="64C2D4B3" w14:textId="7A6DED3E" w:rsidR="00F67C2A" w:rsidRPr="0047591D" w:rsidRDefault="00F67C2A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638BB2C2" wp14:editId="04F0532F">
            <wp:extent cx="5839139" cy="3281795"/>
            <wp:effectExtent l="0" t="0" r="9525" b="0"/>
            <wp:docPr id="18388387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533" cy="328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65B3" w14:textId="77777777" w:rsidR="00075130" w:rsidRPr="0047591D" w:rsidRDefault="00075130" w:rsidP="00860A87">
      <w:pPr>
        <w:ind w:left="360"/>
        <w:rPr>
          <w:rFonts w:ascii="Segoe UI" w:hAnsi="Segoe UI" w:cs="Segoe UI"/>
        </w:rPr>
      </w:pPr>
    </w:p>
    <w:p w14:paraId="5554B1EF" w14:textId="379CF55B" w:rsidR="00860A87" w:rsidRDefault="00860A87" w:rsidP="00860A87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>07. Inside the file, you can put file names to ignore.</w:t>
      </w:r>
    </w:p>
    <w:p w14:paraId="7EA639CE" w14:textId="77777777" w:rsidR="0047591D" w:rsidRPr="0047591D" w:rsidRDefault="0047591D" w:rsidP="00860A87">
      <w:pPr>
        <w:ind w:left="360"/>
        <w:rPr>
          <w:rFonts w:ascii="Segoe UI" w:hAnsi="Segoe UI" w:cs="Segoe UI"/>
        </w:rPr>
      </w:pPr>
    </w:p>
    <w:p w14:paraId="7C9BDACF" w14:textId="0ACC5F01" w:rsidR="00F67C2A" w:rsidRPr="0047591D" w:rsidRDefault="00F67C2A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13BE171B" wp14:editId="5FD4E209">
            <wp:extent cx="5879197" cy="3304309"/>
            <wp:effectExtent l="0" t="0" r="7620" b="0"/>
            <wp:docPr id="18191235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42" cy="331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8CF0" w14:textId="77777777" w:rsidR="00075130" w:rsidRPr="0047591D" w:rsidRDefault="00075130" w:rsidP="00F67C2A">
      <w:pPr>
        <w:rPr>
          <w:rFonts w:ascii="Segoe UI" w:hAnsi="Segoe UI" w:cs="Segoe UI"/>
        </w:rPr>
      </w:pPr>
    </w:p>
    <w:p w14:paraId="435BCCF1" w14:textId="77777777" w:rsidR="00075130" w:rsidRPr="0047591D" w:rsidRDefault="00075130" w:rsidP="00F67C2A">
      <w:pPr>
        <w:rPr>
          <w:rFonts w:ascii="Segoe UI" w:hAnsi="Segoe UI" w:cs="Segoe UI"/>
        </w:rPr>
      </w:pPr>
    </w:p>
    <w:p w14:paraId="1D7272AD" w14:textId="77777777" w:rsidR="00075130" w:rsidRPr="0047591D" w:rsidRDefault="00075130" w:rsidP="00F67C2A">
      <w:pPr>
        <w:rPr>
          <w:rFonts w:ascii="Segoe UI" w:hAnsi="Segoe UI" w:cs="Segoe UI"/>
        </w:rPr>
      </w:pPr>
    </w:p>
    <w:p w14:paraId="5F376034" w14:textId="77777777" w:rsidR="00075130" w:rsidRPr="0047591D" w:rsidRDefault="00075130" w:rsidP="00F67C2A">
      <w:pPr>
        <w:rPr>
          <w:rFonts w:ascii="Segoe UI" w:hAnsi="Segoe UI" w:cs="Segoe UI"/>
        </w:rPr>
      </w:pPr>
    </w:p>
    <w:p w14:paraId="463E0CE6" w14:textId="77777777" w:rsidR="00075130" w:rsidRPr="0047591D" w:rsidRDefault="00075130" w:rsidP="00F67C2A">
      <w:pPr>
        <w:rPr>
          <w:rFonts w:ascii="Segoe UI" w:hAnsi="Segoe UI" w:cs="Segoe UI"/>
        </w:rPr>
      </w:pPr>
    </w:p>
    <w:p w14:paraId="6B41C939" w14:textId="77777777" w:rsidR="00075130" w:rsidRPr="0047591D" w:rsidRDefault="00075130" w:rsidP="00F67C2A">
      <w:pPr>
        <w:rPr>
          <w:rFonts w:ascii="Segoe UI" w:hAnsi="Segoe UI" w:cs="Segoe UI"/>
        </w:rPr>
      </w:pPr>
    </w:p>
    <w:p w14:paraId="5AED87E1" w14:textId="2BFCE555" w:rsidR="00075130" w:rsidRPr="0047591D" w:rsidRDefault="00075130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5A380822" wp14:editId="1CA5148C">
            <wp:extent cx="5873016" cy="3304309"/>
            <wp:effectExtent l="0" t="0" r="0" b="0"/>
            <wp:docPr id="1925709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84" cy="330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037E" w14:textId="5D76E1B1" w:rsidR="00F67C2A" w:rsidRPr="0047591D" w:rsidRDefault="00F67C2A" w:rsidP="00F67C2A">
      <w:pPr>
        <w:rPr>
          <w:rFonts w:ascii="Segoe UI" w:hAnsi="Segoe UI" w:cs="Segoe UI"/>
        </w:rPr>
      </w:pPr>
    </w:p>
    <w:p w14:paraId="60F58D22" w14:textId="77777777" w:rsidR="00075130" w:rsidRPr="0047591D" w:rsidRDefault="00075130" w:rsidP="00F67C2A">
      <w:pPr>
        <w:rPr>
          <w:rFonts w:ascii="Segoe UI" w:hAnsi="Segoe UI" w:cs="Segoe UI"/>
        </w:rPr>
      </w:pPr>
    </w:p>
    <w:p w14:paraId="0BDE0223" w14:textId="39BA2785" w:rsidR="00F67C2A" w:rsidRPr="0047591D" w:rsidRDefault="00F67C2A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0057D533" wp14:editId="099A7561">
            <wp:extent cx="5928499" cy="3332018"/>
            <wp:effectExtent l="0" t="0" r="0" b="1905"/>
            <wp:docPr id="4326054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84" cy="333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1B61" w14:textId="77777777" w:rsidR="00075130" w:rsidRPr="0047591D" w:rsidRDefault="00075130" w:rsidP="00075130">
      <w:pPr>
        <w:ind w:left="360"/>
        <w:rPr>
          <w:rFonts w:ascii="Segoe UI" w:hAnsi="Segoe UI" w:cs="Segoe UI"/>
        </w:rPr>
      </w:pPr>
    </w:p>
    <w:p w14:paraId="3D9E0B19" w14:textId="77777777" w:rsidR="00075130" w:rsidRPr="0047591D" w:rsidRDefault="00075130" w:rsidP="00075130">
      <w:pPr>
        <w:ind w:left="360"/>
        <w:rPr>
          <w:rFonts w:ascii="Segoe UI" w:hAnsi="Segoe UI" w:cs="Segoe UI"/>
        </w:rPr>
      </w:pPr>
    </w:p>
    <w:p w14:paraId="74AB09A1" w14:textId="69996AAB" w:rsidR="00075130" w:rsidRDefault="00075130" w:rsidP="00075130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>08. Now only the notebook files are there.</w:t>
      </w:r>
    </w:p>
    <w:p w14:paraId="2BBEA03F" w14:textId="77777777" w:rsidR="0047591D" w:rsidRDefault="0047591D" w:rsidP="00075130">
      <w:pPr>
        <w:ind w:left="360"/>
        <w:rPr>
          <w:rFonts w:ascii="Segoe UI" w:hAnsi="Segoe UI" w:cs="Segoe UI"/>
        </w:rPr>
      </w:pPr>
    </w:p>
    <w:p w14:paraId="316608A8" w14:textId="77777777" w:rsidR="0047591D" w:rsidRPr="0047591D" w:rsidRDefault="0047591D" w:rsidP="00075130">
      <w:pPr>
        <w:ind w:left="360"/>
        <w:rPr>
          <w:rFonts w:ascii="Segoe UI" w:hAnsi="Segoe UI" w:cs="Segoe UI"/>
        </w:rPr>
      </w:pPr>
    </w:p>
    <w:p w14:paraId="50D5D580" w14:textId="09DBF3D5" w:rsidR="00075130" w:rsidRPr="0047591D" w:rsidRDefault="00860A87" w:rsidP="00075130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187D475A" wp14:editId="216B9B68">
            <wp:extent cx="5999018" cy="4702895"/>
            <wp:effectExtent l="0" t="0" r="0" b="8890"/>
            <wp:docPr id="4919455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018" cy="47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958A" w14:textId="77777777" w:rsidR="00075130" w:rsidRPr="0047591D" w:rsidRDefault="00075130" w:rsidP="00075130">
      <w:pPr>
        <w:ind w:left="360"/>
        <w:rPr>
          <w:rFonts w:ascii="Segoe UI" w:hAnsi="Segoe UI" w:cs="Segoe UI"/>
        </w:rPr>
      </w:pPr>
    </w:p>
    <w:p w14:paraId="24449F8A" w14:textId="0965F009" w:rsidR="00075130" w:rsidRPr="0047591D" w:rsidRDefault="00075130" w:rsidP="00075130">
      <w:pPr>
        <w:ind w:left="36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>09. Call the API key inside your program.</w:t>
      </w:r>
    </w:p>
    <w:p w14:paraId="7B3E8C39" w14:textId="77777777" w:rsidR="0047591D" w:rsidRDefault="0047591D" w:rsidP="00075130">
      <w:pPr>
        <w:ind w:left="720"/>
        <w:rPr>
          <w:rFonts w:ascii="Segoe UI" w:hAnsi="Segoe UI" w:cs="Segoe UI"/>
        </w:rPr>
      </w:pPr>
    </w:p>
    <w:p w14:paraId="413DB6AB" w14:textId="38359915" w:rsidR="00075130" w:rsidRPr="0047591D" w:rsidRDefault="00075130" w:rsidP="00075130">
      <w:pPr>
        <w:ind w:left="72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 xml:space="preserve">import </w:t>
      </w:r>
      <w:proofErr w:type="spellStart"/>
      <w:proofErr w:type="gramStart"/>
      <w:r w:rsidRPr="0047591D">
        <w:rPr>
          <w:rFonts w:ascii="Segoe UI" w:hAnsi="Segoe UI" w:cs="Segoe UI"/>
        </w:rPr>
        <w:t>os</w:t>
      </w:r>
      <w:proofErr w:type="spellEnd"/>
      <w:proofErr w:type="gramEnd"/>
    </w:p>
    <w:p w14:paraId="779592B6" w14:textId="77777777" w:rsidR="00075130" w:rsidRPr="0047591D" w:rsidRDefault="00075130" w:rsidP="00075130">
      <w:pPr>
        <w:ind w:left="720"/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 xml:space="preserve">from </w:t>
      </w:r>
      <w:proofErr w:type="spellStart"/>
      <w:r w:rsidRPr="0047591D">
        <w:rPr>
          <w:rFonts w:ascii="Segoe UI" w:hAnsi="Segoe UI" w:cs="Segoe UI"/>
        </w:rPr>
        <w:t>dotenv</w:t>
      </w:r>
      <w:proofErr w:type="spellEnd"/>
      <w:r w:rsidRPr="0047591D">
        <w:rPr>
          <w:rFonts w:ascii="Segoe UI" w:hAnsi="Segoe UI" w:cs="Segoe UI"/>
        </w:rPr>
        <w:t xml:space="preserve"> import </w:t>
      </w:r>
      <w:proofErr w:type="spellStart"/>
      <w:r w:rsidRPr="0047591D">
        <w:rPr>
          <w:rFonts w:ascii="Segoe UI" w:hAnsi="Segoe UI" w:cs="Segoe UI"/>
        </w:rPr>
        <w:t>load_dotenv</w:t>
      </w:r>
      <w:proofErr w:type="spellEnd"/>
    </w:p>
    <w:p w14:paraId="402A5318" w14:textId="77777777" w:rsidR="00075130" w:rsidRPr="0047591D" w:rsidRDefault="00075130" w:rsidP="00075130">
      <w:pPr>
        <w:ind w:left="720"/>
        <w:rPr>
          <w:rFonts w:ascii="Segoe UI" w:hAnsi="Segoe UI" w:cs="Segoe UI"/>
        </w:rPr>
      </w:pPr>
      <w:proofErr w:type="spellStart"/>
      <w:r w:rsidRPr="0047591D">
        <w:rPr>
          <w:rFonts w:ascii="Segoe UI" w:hAnsi="Segoe UI" w:cs="Segoe UI"/>
        </w:rPr>
        <w:t>load_</w:t>
      </w:r>
      <w:proofErr w:type="gramStart"/>
      <w:r w:rsidRPr="0047591D">
        <w:rPr>
          <w:rFonts w:ascii="Segoe UI" w:hAnsi="Segoe UI" w:cs="Segoe UI"/>
        </w:rPr>
        <w:t>dotenv</w:t>
      </w:r>
      <w:proofErr w:type="spellEnd"/>
      <w:r w:rsidRPr="0047591D">
        <w:rPr>
          <w:rFonts w:ascii="Segoe UI" w:hAnsi="Segoe UI" w:cs="Segoe UI"/>
        </w:rPr>
        <w:t>(</w:t>
      </w:r>
      <w:proofErr w:type="gramEnd"/>
      <w:r w:rsidRPr="0047591D">
        <w:rPr>
          <w:rFonts w:ascii="Segoe UI" w:hAnsi="Segoe UI" w:cs="Segoe UI"/>
        </w:rPr>
        <w:t>)</w:t>
      </w:r>
    </w:p>
    <w:p w14:paraId="32C286AD" w14:textId="77777777" w:rsidR="00075130" w:rsidRPr="0047591D" w:rsidRDefault="00075130" w:rsidP="00075130">
      <w:pPr>
        <w:ind w:left="720"/>
        <w:rPr>
          <w:rFonts w:ascii="Segoe UI" w:hAnsi="Segoe UI" w:cs="Segoe UI"/>
        </w:rPr>
      </w:pPr>
      <w:proofErr w:type="spellStart"/>
      <w:r w:rsidRPr="0047591D">
        <w:rPr>
          <w:rFonts w:ascii="Segoe UI" w:hAnsi="Segoe UI" w:cs="Segoe UI"/>
        </w:rPr>
        <w:t>api_key</w:t>
      </w:r>
      <w:proofErr w:type="spellEnd"/>
      <w:r w:rsidRPr="0047591D">
        <w:rPr>
          <w:rFonts w:ascii="Segoe UI" w:hAnsi="Segoe UI" w:cs="Segoe UI"/>
        </w:rPr>
        <w:t xml:space="preserve"> = </w:t>
      </w:r>
      <w:proofErr w:type="spellStart"/>
      <w:proofErr w:type="gramStart"/>
      <w:r w:rsidRPr="0047591D">
        <w:rPr>
          <w:rFonts w:ascii="Segoe UI" w:hAnsi="Segoe UI" w:cs="Segoe UI"/>
        </w:rPr>
        <w:t>os.environ.get</w:t>
      </w:r>
      <w:proofErr w:type="spellEnd"/>
      <w:r w:rsidRPr="0047591D">
        <w:rPr>
          <w:rFonts w:ascii="Segoe UI" w:hAnsi="Segoe UI" w:cs="Segoe UI"/>
        </w:rPr>
        <w:t>(</w:t>
      </w:r>
      <w:proofErr w:type="gramEnd"/>
      <w:r w:rsidRPr="0047591D">
        <w:rPr>
          <w:rFonts w:ascii="Segoe UI" w:hAnsi="Segoe UI" w:cs="Segoe UI"/>
        </w:rPr>
        <w:t>"API_KEY ")</w:t>
      </w:r>
    </w:p>
    <w:p w14:paraId="6BB57535" w14:textId="77777777" w:rsidR="00075130" w:rsidRDefault="00075130" w:rsidP="00075130">
      <w:pPr>
        <w:ind w:left="720"/>
        <w:rPr>
          <w:rFonts w:ascii="Segoe UI" w:hAnsi="Segoe UI" w:cs="Segoe UI"/>
        </w:rPr>
      </w:pPr>
      <w:proofErr w:type="gramStart"/>
      <w:r w:rsidRPr="0047591D">
        <w:rPr>
          <w:rFonts w:ascii="Segoe UI" w:hAnsi="Segoe UI" w:cs="Segoe UI"/>
        </w:rPr>
        <w:t>print(</w:t>
      </w:r>
      <w:proofErr w:type="gramEnd"/>
      <w:r w:rsidRPr="0047591D">
        <w:rPr>
          <w:rFonts w:ascii="Segoe UI" w:hAnsi="Segoe UI" w:cs="Segoe UI"/>
        </w:rPr>
        <w:t xml:space="preserve">"API Key:", </w:t>
      </w:r>
      <w:proofErr w:type="spellStart"/>
      <w:r w:rsidRPr="0047591D">
        <w:rPr>
          <w:rFonts w:ascii="Segoe UI" w:hAnsi="Segoe UI" w:cs="Segoe UI"/>
        </w:rPr>
        <w:t>api_key</w:t>
      </w:r>
      <w:proofErr w:type="spellEnd"/>
      <w:r w:rsidRPr="0047591D">
        <w:rPr>
          <w:rFonts w:ascii="Segoe UI" w:hAnsi="Segoe UI" w:cs="Segoe UI"/>
        </w:rPr>
        <w:t>)</w:t>
      </w:r>
    </w:p>
    <w:p w14:paraId="6CE8BA56" w14:textId="77777777" w:rsidR="0047591D" w:rsidRDefault="0047591D" w:rsidP="00075130">
      <w:pPr>
        <w:ind w:left="720"/>
        <w:rPr>
          <w:rFonts w:ascii="Segoe UI" w:hAnsi="Segoe UI" w:cs="Segoe UI"/>
        </w:rPr>
      </w:pPr>
    </w:p>
    <w:p w14:paraId="6388BC13" w14:textId="77777777" w:rsidR="0047591D" w:rsidRDefault="0047591D" w:rsidP="00075130">
      <w:pPr>
        <w:ind w:left="720"/>
        <w:rPr>
          <w:rFonts w:ascii="Segoe UI" w:hAnsi="Segoe UI" w:cs="Segoe UI"/>
        </w:rPr>
      </w:pPr>
    </w:p>
    <w:p w14:paraId="2589C17E" w14:textId="77777777" w:rsidR="0047591D" w:rsidRDefault="0047591D" w:rsidP="00075130">
      <w:pPr>
        <w:ind w:left="720"/>
        <w:rPr>
          <w:rFonts w:ascii="Segoe UI" w:hAnsi="Segoe UI" w:cs="Segoe UI"/>
        </w:rPr>
      </w:pPr>
    </w:p>
    <w:p w14:paraId="55CDFF52" w14:textId="77777777" w:rsidR="0047591D" w:rsidRPr="0047591D" w:rsidRDefault="0047591D" w:rsidP="00075130">
      <w:pPr>
        <w:ind w:left="720"/>
        <w:rPr>
          <w:rFonts w:ascii="Segoe UI" w:hAnsi="Segoe UI" w:cs="Segoe UI"/>
        </w:rPr>
      </w:pPr>
    </w:p>
    <w:p w14:paraId="504EE7FA" w14:textId="0D98B193" w:rsidR="00F67C2A" w:rsidRPr="0047591D" w:rsidRDefault="00075130" w:rsidP="00F67C2A">
      <w:pPr>
        <w:rPr>
          <w:rFonts w:ascii="Segoe UI" w:hAnsi="Segoe UI" w:cs="Segoe UI"/>
        </w:rPr>
      </w:pPr>
      <w:r w:rsidRPr="0047591D">
        <w:rPr>
          <w:rFonts w:ascii="Segoe UI" w:hAnsi="Segoe UI" w:cs="Segoe UI"/>
          <w:noProof/>
        </w:rPr>
        <w:drawing>
          <wp:inline distT="0" distB="0" distL="0" distR="0" wp14:anchorId="49D01DEE" wp14:editId="1F0EFA4D">
            <wp:extent cx="5721618" cy="2918802"/>
            <wp:effectExtent l="0" t="0" r="0" b="0"/>
            <wp:docPr id="4859213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29" cy="292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D44A" w14:textId="77777777" w:rsidR="00075130" w:rsidRPr="0047591D" w:rsidRDefault="00075130" w:rsidP="00A44DDC">
      <w:pPr>
        <w:pStyle w:val="Heading2"/>
        <w:rPr>
          <w:rFonts w:ascii="Segoe UI" w:hAnsi="Segoe UI" w:cs="Segoe UI"/>
          <w:sz w:val="22"/>
          <w:szCs w:val="22"/>
        </w:rPr>
      </w:pPr>
    </w:p>
    <w:p w14:paraId="06A032F7" w14:textId="77777777" w:rsidR="00075130" w:rsidRPr="0047591D" w:rsidRDefault="00075130" w:rsidP="00A44DDC">
      <w:pPr>
        <w:pStyle w:val="Heading2"/>
        <w:rPr>
          <w:rFonts w:ascii="Segoe UI" w:hAnsi="Segoe UI" w:cs="Segoe UI"/>
          <w:sz w:val="22"/>
          <w:szCs w:val="22"/>
        </w:rPr>
      </w:pPr>
    </w:p>
    <w:p w14:paraId="23C322A5" w14:textId="77777777" w:rsidR="00075130" w:rsidRPr="0047591D" w:rsidRDefault="00075130" w:rsidP="00A44DDC">
      <w:pPr>
        <w:pStyle w:val="Heading2"/>
        <w:rPr>
          <w:rFonts w:ascii="Segoe UI" w:hAnsi="Segoe UI" w:cs="Segoe UI"/>
          <w:sz w:val="22"/>
          <w:szCs w:val="22"/>
        </w:rPr>
      </w:pPr>
    </w:p>
    <w:p w14:paraId="18720542" w14:textId="4ACFDFA2" w:rsidR="001F192E" w:rsidRPr="0047591D" w:rsidRDefault="001F192E" w:rsidP="00A44DDC">
      <w:pPr>
        <w:pStyle w:val="Heading2"/>
        <w:rPr>
          <w:rFonts w:ascii="Segoe UI" w:hAnsi="Segoe UI" w:cs="Segoe UI"/>
          <w:sz w:val="22"/>
          <w:szCs w:val="22"/>
        </w:rPr>
      </w:pPr>
      <w:r w:rsidRPr="0047591D">
        <w:rPr>
          <w:rFonts w:ascii="Segoe UI" w:hAnsi="Segoe UI" w:cs="Segoe UI"/>
          <w:sz w:val="22"/>
          <w:szCs w:val="22"/>
        </w:rPr>
        <w:t>Author</w:t>
      </w:r>
    </w:p>
    <w:p w14:paraId="69C8737D" w14:textId="248BB6DC" w:rsidR="0047591D" w:rsidRPr="0047591D" w:rsidRDefault="00075130" w:rsidP="001F192E">
      <w:pPr>
        <w:rPr>
          <w:rFonts w:ascii="Segoe UI" w:hAnsi="Segoe UI" w:cs="Segoe UI"/>
        </w:rPr>
      </w:pPr>
      <w:r w:rsidRPr="0047591D">
        <w:rPr>
          <w:rFonts w:ascii="Segoe UI" w:hAnsi="Segoe UI" w:cs="Segoe UI"/>
        </w:rPr>
        <w:t>Dinuk</w:t>
      </w:r>
      <w:r w:rsidR="00FD4A9B">
        <w:rPr>
          <w:rFonts w:ascii="Segoe UI" w:hAnsi="Segoe UI" w:cs="Segoe UI"/>
        </w:rPr>
        <w:t xml:space="preserve"> 2024.v1</w:t>
      </w:r>
    </w:p>
    <w:sectPr w:rsidR="0047591D" w:rsidRPr="0047591D" w:rsidSect="00EB163A">
      <w:headerReference w:type="default" r:id="rId20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FD1EF" w14:textId="77777777" w:rsidR="00EB163A" w:rsidRDefault="00EB163A" w:rsidP="00226B7C">
      <w:pPr>
        <w:spacing w:after="0" w:line="240" w:lineRule="auto"/>
      </w:pPr>
      <w:r>
        <w:separator/>
      </w:r>
    </w:p>
  </w:endnote>
  <w:endnote w:type="continuationSeparator" w:id="0">
    <w:p w14:paraId="0BE1D39C" w14:textId="77777777" w:rsidR="00EB163A" w:rsidRDefault="00EB163A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2D924" w14:textId="77777777" w:rsidR="00EB163A" w:rsidRDefault="00EB163A" w:rsidP="00226B7C">
      <w:pPr>
        <w:spacing w:after="0" w:line="240" w:lineRule="auto"/>
      </w:pPr>
      <w:r>
        <w:separator/>
      </w:r>
    </w:p>
  </w:footnote>
  <w:footnote w:type="continuationSeparator" w:id="0">
    <w:p w14:paraId="25FE4931" w14:textId="77777777" w:rsidR="00EB163A" w:rsidRDefault="00EB163A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11759" w14:textId="77777777" w:rsidR="00226B7C" w:rsidRDefault="00461B1F">
    <w:pPr>
      <w:pStyle w:val="Header"/>
    </w:pPr>
    <w:r>
      <w:rPr>
        <w:noProof/>
      </w:rPr>
      <w:drawing>
        <wp:inline distT="0" distB="0" distL="0" distR="0" wp14:anchorId="3490D8F4" wp14:editId="33DFD153">
          <wp:extent cx="6631387" cy="728473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CF0532"/>
    <w:multiLevelType w:val="hybridMultilevel"/>
    <w:tmpl w:val="DD7EADD2"/>
    <w:lvl w:ilvl="0" w:tplc="0D1E9E5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AEE"/>
    <w:multiLevelType w:val="hybridMultilevel"/>
    <w:tmpl w:val="DD7EADD2"/>
    <w:lvl w:ilvl="0" w:tplc="FFFFFFFF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780358">
    <w:abstractNumId w:val="3"/>
  </w:num>
  <w:num w:numId="2" w16cid:durableId="1374885205">
    <w:abstractNumId w:val="0"/>
  </w:num>
  <w:num w:numId="3" w16cid:durableId="844591845">
    <w:abstractNumId w:val="1"/>
  </w:num>
  <w:num w:numId="4" w16cid:durableId="629898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5AA"/>
    <w:rsid w:val="00075130"/>
    <w:rsid w:val="00075693"/>
    <w:rsid w:val="000964EC"/>
    <w:rsid w:val="0014103B"/>
    <w:rsid w:val="00190188"/>
    <w:rsid w:val="001A0F44"/>
    <w:rsid w:val="001F192E"/>
    <w:rsid w:val="001F4F62"/>
    <w:rsid w:val="00226B7C"/>
    <w:rsid w:val="0024541A"/>
    <w:rsid w:val="00346047"/>
    <w:rsid w:val="003B07BF"/>
    <w:rsid w:val="00405F89"/>
    <w:rsid w:val="00461B1F"/>
    <w:rsid w:val="0047591D"/>
    <w:rsid w:val="004B6471"/>
    <w:rsid w:val="00547948"/>
    <w:rsid w:val="0058071F"/>
    <w:rsid w:val="006217DF"/>
    <w:rsid w:val="0072505D"/>
    <w:rsid w:val="007710B4"/>
    <w:rsid w:val="00860A87"/>
    <w:rsid w:val="00884010"/>
    <w:rsid w:val="008A6485"/>
    <w:rsid w:val="008D7CDC"/>
    <w:rsid w:val="00980870"/>
    <w:rsid w:val="009A6C13"/>
    <w:rsid w:val="00A1076E"/>
    <w:rsid w:val="00A44DDC"/>
    <w:rsid w:val="00AB7DA1"/>
    <w:rsid w:val="00BC6456"/>
    <w:rsid w:val="00CA7591"/>
    <w:rsid w:val="00D10526"/>
    <w:rsid w:val="00D3779B"/>
    <w:rsid w:val="00D57B12"/>
    <w:rsid w:val="00D6442A"/>
    <w:rsid w:val="00DD35AA"/>
    <w:rsid w:val="00E37C79"/>
    <w:rsid w:val="00EB163A"/>
    <w:rsid w:val="00EF381B"/>
    <w:rsid w:val="00F67C2A"/>
    <w:rsid w:val="00F9008C"/>
    <w:rsid w:val="00FB1ACA"/>
    <w:rsid w:val="00FD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0CEDC9"/>
  <w15:chartTrackingRefBased/>
  <w15:docId w15:val="{B7B4AAF6-5160-4098-AF08-9A1FEEAC0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130"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nuk%20Nadishan\Downloads\Documentation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307897283F4E12BC597E63197AAF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B5E46-4720-4C25-9D41-296312F7C8E7}"/>
      </w:docPartPr>
      <w:docPartBody>
        <w:p w:rsidR="00ED6565" w:rsidRDefault="00000000">
          <w:pPr>
            <w:pStyle w:val="DE307897283F4E12BC597E63197AAF8E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565"/>
    <w:rsid w:val="00EA3974"/>
    <w:rsid w:val="00ED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E307897283F4E12BC597E63197AAF8E">
    <w:name w:val="DE307897283F4E12BC597E63197AA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 template.dotx</Template>
  <TotalTime>1</TotalTime>
  <Pages>7</Pages>
  <Words>148</Words>
  <Characters>756</Characters>
  <Application>Microsoft Office Word</Application>
  <DocSecurity>0</DocSecurity>
  <Lines>84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Hide API keys using Environment Variables.</vt:lpstr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Hide API keys using Environment Variables.</dc:title>
  <dc:subject/>
  <dc:creator>Dinuk Nadishan</dc:creator>
  <cp:keywords/>
  <dc:description/>
  <cp:lastModifiedBy>Dinuk Nadishan</cp:lastModifiedBy>
  <cp:revision>2</cp:revision>
  <dcterms:created xsi:type="dcterms:W3CDTF">2024-03-28T11:59:00Z</dcterms:created>
  <dcterms:modified xsi:type="dcterms:W3CDTF">2024-03-28T11:59:00Z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c25a14ee-044b-4da1-bf2b-534c2926930e</vt:lpwstr>
  </property>
</Properties>
</file>