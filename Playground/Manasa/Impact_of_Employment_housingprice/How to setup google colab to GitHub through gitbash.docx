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alias w:val="Title"/>
        <w:tag w:val=""/>
        <w:id w:val="1283931170"/>
        <w:placeholder>
          <w:docPart w:val="72A9748FB31D4141995F6DCE0DF7A5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18A6B16B" w14:textId="68C868EE" w:rsidR="00FB1ACA" w:rsidRPr="001F192E" w:rsidRDefault="00CA6300" w:rsidP="001F192E">
          <w:pPr>
            <w:pStyle w:val="Title"/>
          </w:pPr>
          <w:r>
            <w:t xml:space="preserve">How to </w:t>
          </w:r>
          <w:r w:rsidR="006D3934">
            <w:t xml:space="preserve">setup google </w:t>
          </w:r>
          <w:proofErr w:type="spellStart"/>
          <w:r w:rsidR="006D3934">
            <w:t>colab</w:t>
          </w:r>
          <w:proofErr w:type="spellEnd"/>
          <w:r w:rsidR="006D3934">
            <w:t xml:space="preserve"> to GitHub</w:t>
          </w:r>
          <w:r w:rsidR="005A3AF9">
            <w:t xml:space="preserve"> through </w:t>
          </w:r>
          <w:proofErr w:type="spellStart"/>
          <w:r w:rsidR="005A3AF9">
            <w:t>gitbash</w:t>
          </w:r>
          <w:proofErr w:type="spellEnd"/>
        </w:p>
      </w:sdtContent>
    </w:sdt>
    <w:p w14:paraId="13902467" w14:textId="6C007192" w:rsidR="00A64E1D" w:rsidRDefault="00A64E1D" w:rsidP="0024541A"/>
    <w:p w14:paraId="076E12B8" w14:textId="5CBDF5E1" w:rsidR="005A3AF9" w:rsidRDefault="005A3AF9" w:rsidP="0024541A">
      <w:r w:rsidRPr="005A3AF9">
        <w:t xml:space="preserve">This documentation was made to demonstrate how </w:t>
      </w:r>
      <w:r w:rsidR="00F24C2D">
        <w:t xml:space="preserve">to </w:t>
      </w:r>
      <w:r w:rsidRPr="005A3AF9">
        <w:t xml:space="preserve">set up </w:t>
      </w:r>
      <w:r>
        <w:t xml:space="preserve">google </w:t>
      </w:r>
      <w:proofErr w:type="spellStart"/>
      <w:r>
        <w:t>colab</w:t>
      </w:r>
      <w:proofErr w:type="spellEnd"/>
      <w:r>
        <w:t xml:space="preserve"> </w:t>
      </w:r>
      <w:r w:rsidRPr="005A3AF9">
        <w:t xml:space="preserve">to work with </w:t>
      </w:r>
      <w:proofErr w:type="spellStart"/>
      <w:r w:rsidRPr="005A3AF9">
        <w:t>Github</w:t>
      </w:r>
      <w:proofErr w:type="spellEnd"/>
      <w:r w:rsidRPr="005A3AF9">
        <w:t xml:space="preserve"> using Git Bash. This documentation shows the steps using Windows 10.</w:t>
      </w:r>
    </w:p>
    <w:p w14:paraId="521131EE" w14:textId="77777777" w:rsidR="00F24C2D" w:rsidRPr="00F24C2D" w:rsidRDefault="00F24C2D" w:rsidP="0024541A"/>
    <w:p w14:paraId="39288129" w14:textId="4019948F" w:rsidR="005A3AF9" w:rsidRPr="00F24C2D" w:rsidRDefault="005A3AF9" w:rsidP="0024541A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F24C2D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Steps to follow to setup </w:t>
      </w:r>
      <w:r w:rsidR="00F24C2D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Google </w:t>
      </w:r>
      <w:proofErr w:type="spellStart"/>
      <w:r w:rsidR="00F24C2D">
        <w:rPr>
          <w:rFonts w:asciiTheme="majorHAnsi" w:eastAsiaTheme="majorEastAsia" w:hAnsiTheme="majorHAnsi" w:cstheme="majorBidi"/>
          <w:b/>
          <w:bCs/>
          <w:sz w:val="28"/>
          <w:szCs w:val="28"/>
        </w:rPr>
        <w:t>Colab</w:t>
      </w:r>
      <w:proofErr w:type="spellEnd"/>
      <w:r w:rsidRPr="00F24C2D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to work with </w:t>
      </w:r>
      <w:proofErr w:type="spellStart"/>
      <w:r w:rsidRPr="00F24C2D">
        <w:rPr>
          <w:rFonts w:asciiTheme="majorHAnsi" w:eastAsiaTheme="majorEastAsia" w:hAnsiTheme="majorHAnsi" w:cstheme="majorBidi"/>
          <w:b/>
          <w:bCs/>
          <w:sz w:val="28"/>
          <w:szCs w:val="28"/>
        </w:rPr>
        <w:t>Github</w:t>
      </w:r>
      <w:proofErr w:type="spellEnd"/>
      <w:r w:rsidRPr="00F24C2D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using Git Bas</w:t>
      </w:r>
      <w:r w:rsidRPr="00F24C2D">
        <w:rPr>
          <w:rFonts w:asciiTheme="majorHAnsi" w:eastAsiaTheme="majorEastAsia" w:hAnsiTheme="majorHAnsi" w:cstheme="majorBidi"/>
          <w:b/>
          <w:bCs/>
          <w:sz w:val="28"/>
          <w:szCs w:val="28"/>
        </w:rPr>
        <w:t>h</w:t>
      </w:r>
    </w:p>
    <w:p w14:paraId="5278923F" w14:textId="6F4AEE75" w:rsidR="00084DF0" w:rsidRDefault="00F24C2D" w:rsidP="00F24C2D">
      <w:r w:rsidRPr="00F24C2D">
        <w:t>Step 1:</w:t>
      </w:r>
      <w:r>
        <w:rPr>
          <w:color w:val="000000"/>
          <w:sz w:val="27"/>
          <w:szCs w:val="27"/>
        </w:rPr>
        <w:t xml:space="preserve"> </w:t>
      </w:r>
      <w:r w:rsidRPr="009577B4">
        <w:t xml:space="preserve">Install Git </w:t>
      </w:r>
      <w:proofErr w:type="spellStart"/>
      <w:proofErr w:type="gramStart"/>
      <w:r w:rsidRPr="009577B4">
        <w:t>Bash:If</w:t>
      </w:r>
      <w:proofErr w:type="spellEnd"/>
      <w:proofErr w:type="gramEnd"/>
      <w:r w:rsidRPr="009577B4">
        <w:t xml:space="preserve"> you haven't already, download and install Git Bash on your computer. You can download it from the official website: </w:t>
      </w:r>
      <w:hyperlink r:id="rId11" w:history="1">
        <w:r w:rsidRPr="009577B4">
          <w:t>Git - Downloads (git-scm.com)</w:t>
        </w:r>
      </w:hyperlink>
    </w:p>
    <w:p w14:paraId="65D9A507" w14:textId="30BCEA08" w:rsidR="009577B4" w:rsidRDefault="009577B4" w:rsidP="00F24C2D">
      <w:r w:rsidRPr="009577B4">
        <w:drawing>
          <wp:inline distT="0" distB="0" distL="0" distR="0" wp14:anchorId="5A6B00A8" wp14:editId="0B05BD7F">
            <wp:extent cx="6645910" cy="3500755"/>
            <wp:effectExtent l="0" t="0" r="2540" b="4445"/>
            <wp:docPr id="2108011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113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2A47" w14:textId="59EAA587" w:rsidR="009577B4" w:rsidRDefault="009577B4" w:rsidP="009577B4">
      <w:r>
        <w:t>Step 2:</w:t>
      </w:r>
      <w:r w:rsidRPr="009577B4">
        <w:t xml:space="preserve"> </w:t>
      </w:r>
      <w:r>
        <w:t>Y</w:t>
      </w:r>
      <w:r w:rsidRPr="00F24C2D">
        <w:t xml:space="preserve">ou should have created a branch in </w:t>
      </w:r>
      <w:proofErr w:type="spellStart"/>
      <w:r w:rsidRPr="00F24C2D">
        <w:t>Github</w:t>
      </w:r>
      <w:proofErr w:type="spellEnd"/>
      <w:r w:rsidRPr="00F24C2D">
        <w:t xml:space="preserve"> with MOP-CODE downloaded on your local machine with your name folder within Playground folder. If you haven’t, please follow the </w:t>
      </w:r>
      <w:proofErr w:type="spellStart"/>
      <w:r w:rsidRPr="00F24C2D">
        <w:t>github</w:t>
      </w:r>
      <w:proofErr w:type="spellEnd"/>
      <w:r w:rsidRPr="00F24C2D">
        <w:t xml:space="preserve"> tutorial pdf posted in files of T3 MOP data science chat group</w:t>
      </w:r>
      <w:r>
        <w:t>.</w:t>
      </w:r>
    </w:p>
    <w:p w14:paraId="65DC247E" w14:textId="3F3E6F02" w:rsidR="009577B4" w:rsidRDefault="009577B4" w:rsidP="009577B4">
      <w:r w:rsidRPr="009577B4">
        <w:lastRenderedPageBreak/>
        <w:drawing>
          <wp:inline distT="0" distB="0" distL="0" distR="0" wp14:anchorId="593587CD" wp14:editId="76E89D0E">
            <wp:extent cx="6645910" cy="3100705"/>
            <wp:effectExtent l="0" t="0" r="2540" b="4445"/>
            <wp:docPr id="207969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96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418C" w14:textId="1B1DDEBA" w:rsidR="009577B4" w:rsidRDefault="009577B4" w:rsidP="009577B4">
      <w:pPr>
        <w:rPr>
          <w:rFonts w:ascii="Segoe UI" w:hAnsi="Segoe UI" w:cs="Segoe UI"/>
          <w:color w:val="0D0D0D"/>
          <w:shd w:val="clear" w:color="auto" w:fill="FFFFFF"/>
        </w:rPr>
      </w:pPr>
      <w:r>
        <w:t xml:space="preserve">Step 3: </w:t>
      </w:r>
      <w:r w:rsidRPr="009577B4">
        <w:t xml:space="preserve">Open your web browser and go to </w:t>
      </w:r>
      <w:hyperlink r:id="rId14" w:tgtFrame="_new" w:history="1">
        <w:r w:rsidRPr="009577B4">
          <w:rPr>
            <w:rFonts w:ascii="Segoe UI" w:hAnsi="Segoe UI" w:cs="Segoe UI"/>
            <w:color w:val="0000FF"/>
            <w:u w:val="single"/>
            <w:bdr w:val="single" w:sz="2" w:space="0" w:color="E3E3E3" w:frame="1"/>
            <w:shd w:val="clear" w:color="auto" w:fill="FFFFFF"/>
          </w:rPr>
          <w:t xml:space="preserve">Google </w:t>
        </w:r>
        <w:proofErr w:type="spellStart"/>
        <w:r w:rsidRPr="009577B4">
          <w:rPr>
            <w:rFonts w:ascii="Segoe UI" w:hAnsi="Segoe UI" w:cs="Segoe UI"/>
            <w:color w:val="0000FF"/>
            <w:u w:val="single"/>
            <w:bdr w:val="single" w:sz="2" w:space="0" w:color="E3E3E3" w:frame="1"/>
            <w:shd w:val="clear" w:color="auto" w:fill="FFFFFF"/>
          </w:rPr>
          <w:t>Colab</w:t>
        </w:r>
        <w:proofErr w:type="spellEnd"/>
      </w:hyperlink>
      <w:r w:rsidRPr="009577B4">
        <w:rPr>
          <w:rFonts w:ascii="Segoe UI" w:hAnsi="Segoe UI" w:cs="Segoe UI"/>
          <w:color w:val="0D0D0D"/>
          <w:shd w:val="clear" w:color="auto" w:fill="FFFFFF"/>
        </w:rPr>
        <w:t>.</w:t>
      </w:r>
    </w:p>
    <w:p w14:paraId="7EF3CF81" w14:textId="6408C830" w:rsidR="009577B4" w:rsidRDefault="009577B4" w:rsidP="009577B4">
      <w:r w:rsidRPr="009577B4">
        <w:drawing>
          <wp:inline distT="0" distB="0" distL="0" distR="0" wp14:anchorId="3FF4CAA8" wp14:editId="0C3EA6D1">
            <wp:extent cx="6645910" cy="3009900"/>
            <wp:effectExtent l="0" t="0" r="2540" b="0"/>
            <wp:docPr id="99344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43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670E" w14:textId="74F22CB9" w:rsidR="009577B4" w:rsidRDefault="009577B4" w:rsidP="009577B4">
      <w:r>
        <w:t xml:space="preserve">Step 4: </w:t>
      </w:r>
      <w:r w:rsidRPr="009577B4">
        <w:t xml:space="preserve">In Google </w:t>
      </w:r>
      <w:proofErr w:type="spellStart"/>
      <w:r w:rsidRPr="009577B4">
        <w:t>Colab</w:t>
      </w:r>
      <w:proofErr w:type="spellEnd"/>
      <w:r w:rsidRPr="009577B4">
        <w:t>, click on "File" in the top-left corner</w:t>
      </w:r>
      <w:r>
        <w:t xml:space="preserve"> </w:t>
      </w:r>
      <w:proofErr w:type="gramStart"/>
      <w:r>
        <w:t xml:space="preserve">and </w:t>
      </w:r>
      <w:r w:rsidRPr="009577B4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Select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"Open notebook"</w:t>
      </w:r>
      <w:r w:rsidR="00972D4C">
        <w:rPr>
          <w:rFonts w:ascii="Segoe UI" w:hAnsi="Segoe UI" w:cs="Segoe UI"/>
          <w:color w:val="0D0D0D"/>
          <w:shd w:val="clear" w:color="auto" w:fill="FFFFFF"/>
        </w:rPr>
        <w:t xml:space="preserve"> and click on GitHub and </w:t>
      </w:r>
      <w:r w:rsidR="00972D4C">
        <w:rPr>
          <w:rFonts w:ascii="Segoe UI" w:hAnsi="Segoe UI" w:cs="Segoe UI"/>
          <w:color w:val="0D0D0D"/>
          <w:shd w:val="clear" w:color="auto" w:fill="FFFFFF"/>
        </w:rPr>
        <w:t>Follow the instructions to authorize access to your G</w:t>
      </w:r>
      <w:r w:rsidR="00972D4C">
        <w:rPr>
          <w:rFonts w:ascii="Segoe UI" w:hAnsi="Segoe UI" w:cs="Segoe UI"/>
          <w:color w:val="0D0D0D"/>
          <w:shd w:val="clear" w:color="auto" w:fill="FFFFFF"/>
        </w:rPr>
        <w:t>itHub account.</w:t>
      </w:r>
    </w:p>
    <w:p w14:paraId="508AB15D" w14:textId="4F718D0E" w:rsidR="009577B4" w:rsidRDefault="009577B4" w:rsidP="00F24C2D"/>
    <w:p w14:paraId="0F75D110" w14:textId="143D696A" w:rsidR="00800992" w:rsidRDefault="00800992" w:rsidP="0024541A">
      <w:r w:rsidRPr="00800992">
        <w:lastRenderedPageBreak/>
        <w:drawing>
          <wp:inline distT="0" distB="0" distL="0" distR="0" wp14:anchorId="1301C45A" wp14:editId="287DCB9C">
            <wp:extent cx="6645910" cy="3590290"/>
            <wp:effectExtent l="0" t="0" r="2540" b="0"/>
            <wp:docPr id="1382984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849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2AAF" w14:textId="77777777" w:rsidR="00D221CB" w:rsidRDefault="00D221CB" w:rsidP="0024541A"/>
    <w:p w14:paraId="0DD09D83" w14:textId="5FE1E427" w:rsidR="00D221CB" w:rsidRDefault="00D221CB" w:rsidP="0024541A">
      <w:r w:rsidRPr="00D221CB">
        <w:drawing>
          <wp:inline distT="0" distB="0" distL="0" distR="0" wp14:anchorId="77FA93A4" wp14:editId="57222E10">
            <wp:extent cx="4486784" cy="3938905"/>
            <wp:effectExtent l="0" t="0" r="9525" b="4445"/>
            <wp:docPr id="789323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235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204" cy="39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4B20" w14:textId="77777777" w:rsidR="00965C1A" w:rsidRDefault="00965C1A" w:rsidP="0024541A"/>
    <w:p w14:paraId="2F25A7AE" w14:textId="77777777" w:rsidR="00972D4C" w:rsidRDefault="00972D4C" w:rsidP="0024541A"/>
    <w:p w14:paraId="27BACDBA" w14:textId="77777777" w:rsidR="00972D4C" w:rsidRDefault="00972D4C" w:rsidP="0024541A"/>
    <w:p w14:paraId="0ED560B0" w14:textId="77777777" w:rsidR="00972D4C" w:rsidRDefault="00972D4C" w:rsidP="0024541A"/>
    <w:p w14:paraId="12273F94" w14:textId="77777777" w:rsidR="00972D4C" w:rsidRDefault="00972D4C" w:rsidP="0024541A"/>
    <w:p w14:paraId="632A25C6" w14:textId="509C2CED" w:rsidR="00972D4C" w:rsidRDefault="00972D4C" w:rsidP="0024541A">
      <w:r>
        <w:t xml:space="preserve">Step 5: Enter the GitHub URL of Chameleon company by ticking the box on “include private </w:t>
      </w:r>
      <w:proofErr w:type="gramStart"/>
      <w:r>
        <w:t>repos”</w:t>
      </w:r>
      <w:proofErr w:type="gramEnd"/>
    </w:p>
    <w:p w14:paraId="38854A38" w14:textId="78A26E76" w:rsidR="00965C1A" w:rsidRDefault="00965C1A" w:rsidP="0024541A">
      <w:r w:rsidRPr="00965C1A">
        <w:drawing>
          <wp:inline distT="0" distB="0" distL="0" distR="0" wp14:anchorId="0A748E4B" wp14:editId="05FF627C">
            <wp:extent cx="6645910" cy="3544570"/>
            <wp:effectExtent l="0" t="0" r="2540" b="0"/>
            <wp:docPr id="1246990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906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0814" w14:textId="424455BC" w:rsidR="00972D4C" w:rsidRDefault="00972D4C" w:rsidP="0024541A">
      <w:r>
        <w:t>Step 6: Select Repository “Chameleon- company/MOP-Code” and Select your Branch Name “</w:t>
      </w:r>
      <w:proofErr w:type="gramStart"/>
      <w:r>
        <w:t>Manasa”</w:t>
      </w:r>
      <w:proofErr w:type="gramEnd"/>
    </w:p>
    <w:p w14:paraId="77E9AD69" w14:textId="0FBF37E3" w:rsidR="00965C1A" w:rsidRDefault="00965C1A" w:rsidP="0024541A">
      <w:r w:rsidRPr="00965C1A">
        <w:drawing>
          <wp:inline distT="0" distB="0" distL="0" distR="0" wp14:anchorId="35CFB530" wp14:editId="711DDB33">
            <wp:extent cx="6645910" cy="3849370"/>
            <wp:effectExtent l="0" t="0" r="2540" b="0"/>
            <wp:docPr id="1929110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1033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553D" w14:textId="77777777" w:rsidR="00965C1A" w:rsidRDefault="00965C1A" w:rsidP="0024541A"/>
    <w:p w14:paraId="03B982C6" w14:textId="4EF29C52" w:rsidR="00965C1A" w:rsidRDefault="00965C1A" w:rsidP="0024541A">
      <w:r w:rsidRPr="00965C1A">
        <w:lastRenderedPageBreak/>
        <w:drawing>
          <wp:inline distT="0" distB="0" distL="0" distR="0" wp14:anchorId="4C63DBB1" wp14:editId="2E220A8D">
            <wp:extent cx="6645910" cy="4352290"/>
            <wp:effectExtent l="0" t="0" r="2540" b="0"/>
            <wp:docPr id="119702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229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F7D6" w14:textId="77777777" w:rsidR="00965C1A" w:rsidRDefault="00965C1A" w:rsidP="0024541A"/>
    <w:p w14:paraId="306B75DF" w14:textId="1A3C6F9C" w:rsidR="00965C1A" w:rsidRDefault="00972D4C" w:rsidP="00972D4C">
      <w:pPr>
        <w:rPr>
          <w:rFonts w:ascii="Segoe UI" w:hAnsi="Segoe UI" w:cs="Segoe UI"/>
          <w:color w:val="0D0D0D"/>
          <w:shd w:val="clear" w:color="auto" w:fill="FFFFFF"/>
        </w:rPr>
      </w:pPr>
      <w:r>
        <w:t xml:space="preserve">Step 7: </w:t>
      </w:r>
      <w:r w:rsidR="0062425B">
        <w:rPr>
          <w:rFonts w:ascii="Segoe UI" w:hAnsi="Segoe UI" w:cs="Segoe UI"/>
          <w:color w:val="0D0D0D"/>
          <w:shd w:val="clear" w:color="auto" w:fill="FFFFFF"/>
        </w:rPr>
        <w:t xml:space="preserve">In Google </w:t>
      </w:r>
      <w:proofErr w:type="spellStart"/>
      <w:r w:rsidR="0062425B">
        <w:rPr>
          <w:rFonts w:ascii="Segoe UI" w:hAnsi="Segoe UI" w:cs="Segoe UI"/>
          <w:color w:val="0D0D0D"/>
          <w:shd w:val="clear" w:color="auto" w:fill="FFFFFF"/>
        </w:rPr>
        <w:t>Colab</w:t>
      </w:r>
      <w:proofErr w:type="spellEnd"/>
      <w:r w:rsidR="0062425B">
        <w:rPr>
          <w:rFonts w:ascii="Segoe UI" w:hAnsi="Segoe UI" w:cs="Segoe UI"/>
          <w:color w:val="0D0D0D"/>
          <w:shd w:val="clear" w:color="auto" w:fill="FFFFFF"/>
        </w:rPr>
        <w:t xml:space="preserve">, navigate to the directory </w:t>
      </w:r>
      <w:r w:rsidR="0062425B">
        <w:rPr>
          <w:rFonts w:ascii="Segoe UI" w:hAnsi="Segoe UI" w:cs="Segoe UI"/>
          <w:color w:val="0D0D0D"/>
          <w:shd w:val="clear" w:color="auto" w:fill="FFFFFF"/>
        </w:rPr>
        <w:t xml:space="preserve">by clicking on upload and browse and navigate to your local </w:t>
      </w:r>
      <w:proofErr w:type="gramStart"/>
      <w:r w:rsidR="0062425B">
        <w:rPr>
          <w:rFonts w:ascii="Segoe UI" w:hAnsi="Segoe UI" w:cs="Segoe UI"/>
          <w:color w:val="0D0D0D"/>
          <w:shd w:val="clear" w:color="auto" w:fill="FFFFFF"/>
        </w:rPr>
        <w:t>repository</w:t>
      </w:r>
      <w:proofErr w:type="gramEnd"/>
      <w:r w:rsidR="0062425B"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5CC7F4BD" w14:textId="0373EC02" w:rsidR="0062425B" w:rsidRDefault="0062425B" w:rsidP="00972D4C">
      <w:r w:rsidRPr="0062425B">
        <w:lastRenderedPageBreak/>
        <w:drawing>
          <wp:inline distT="0" distB="0" distL="0" distR="0" wp14:anchorId="1131A846" wp14:editId="4A0818FF">
            <wp:extent cx="6645910" cy="3930015"/>
            <wp:effectExtent l="0" t="0" r="2540" b="0"/>
            <wp:docPr id="110259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995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A794" w14:textId="77777777" w:rsidR="0062425B" w:rsidRDefault="0062425B" w:rsidP="00624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 xml:space="preserve">Step 8: </w:t>
      </w:r>
      <w:r>
        <w:rPr>
          <w:rStyle w:val="normaltextrun"/>
        </w:rPr>
        <w:t>Locate your playground folder in your local machine</w:t>
      </w:r>
      <w:r>
        <w:rPr>
          <w:rStyle w:val="normaltextrun"/>
        </w:rPr>
        <w:t xml:space="preserve"> and </w:t>
      </w:r>
      <w:r>
        <w:rPr>
          <w:rStyle w:val="normaltextrun"/>
        </w:rPr>
        <w:t>Click on your own name folder within the playground and click on it</w:t>
      </w:r>
      <w:r>
        <w:rPr>
          <w:rStyle w:val="normaltextrun"/>
        </w:rPr>
        <w:t xml:space="preserve"> and </w:t>
      </w:r>
      <w:r>
        <w:rPr>
          <w:rStyle w:val="normaltextrun"/>
        </w:rPr>
        <w:t>Click on the path and copy it</w:t>
      </w:r>
      <w:r>
        <w:rPr>
          <w:rStyle w:val="normaltextrun"/>
        </w:rPr>
        <w:t xml:space="preserve"> and </w:t>
      </w:r>
      <w:r>
        <w:rPr>
          <w:rStyle w:val="normaltextrun"/>
        </w:rPr>
        <w:t xml:space="preserve">Right Click on this blank area and click on “Git Bash </w:t>
      </w:r>
      <w:proofErr w:type="gramStart"/>
      <w:r>
        <w:rPr>
          <w:rStyle w:val="normaltextrun"/>
        </w:rPr>
        <w:t>Here</w:t>
      </w:r>
      <w:proofErr w:type="gramEnd"/>
      <w:r>
        <w:rPr>
          <w:rStyle w:val="normaltextrun"/>
        </w:rPr>
        <w:t>’</w:t>
      </w:r>
      <w:r>
        <w:rPr>
          <w:rStyle w:val="eop"/>
        </w:rPr>
        <w:t> </w:t>
      </w:r>
    </w:p>
    <w:p w14:paraId="763B18BE" w14:textId="4598C452" w:rsidR="0062425B" w:rsidRDefault="0062425B" w:rsidP="00624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62425B">
        <w:rPr>
          <w:rFonts w:ascii="Segoe UI" w:hAnsi="Segoe UI" w:cs="Segoe UI"/>
          <w:sz w:val="18"/>
          <w:szCs w:val="18"/>
        </w:rPr>
        <w:drawing>
          <wp:inline distT="0" distB="0" distL="0" distR="0" wp14:anchorId="10B04B7E" wp14:editId="70AEFA36">
            <wp:extent cx="6645910" cy="4357370"/>
            <wp:effectExtent l="0" t="0" r="2540" b="5080"/>
            <wp:docPr id="895353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534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8747" w14:textId="57BB494B" w:rsidR="0062425B" w:rsidRDefault="003B0378" w:rsidP="00624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B0378">
        <w:rPr>
          <w:rFonts w:ascii="Segoe UI" w:hAnsi="Segoe UI" w:cs="Segoe UI"/>
          <w:sz w:val="18"/>
          <w:szCs w:val="18"/>
        </w:rPr>
        <w:lastRenderedPageBreak/>
        <w:drawing>
          <wp:inline distT="0" distB="0" distL="0" distR="0" wp14:anchorId="46F7B5A3" wp14:editId="2246777D">
            <wp:extent cx="6645910" cy="5244465"/>
            <wp:effectExtent l="0" t="0" r="2540" b="0"/>
            <wp:docPr id="84974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453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D377" w14:textId="0B2A870C" w:rsidR="003B0378" w:rsidRDefault="003B0378" w:rsidP="00624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B0378">
        <w:rPr>
          <w:rFonts w:ascii="Segoe UI" w:hAnsi="Segoe UI" w:cs="Segoe UI"/>
          <w:sz w:val="18"/>
          <w:szCs w:val="18"/>
        </w:rPr>
        <w:drawing>
          <wp:inline distT="0" distB="0" distL="0" distR="0" wp14:anchorId="798B9D57" wp14:editId="737EB7F7">
            <wp:extent cx="6134632" cy="1638442"/>
            <wp:effectExtent l="0" t="0" r="0" b="0"/>
            <wp:docPr id="125626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698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D50C" w14:textId="5A05F84E" w:rsidR="003B0378" w:rsidRPr="003B0378" w:rsidRDefault="003B0378" w:rsidP="003B0378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3B0378">
        <w:rPr>
          <w:rStyle w:val="normaltextrun"/>
        </w:rPr>
        <w:t xml:space="preserve">Step 9: </w:t>
      </w:r>
      <w:r>
        <w:rPr>
          <w:rStyle w:val="normaltextrun"/>
        </w:rPr>
        <w:t xml:space="preserve">Type “git </w:t>
      </w:r>
      <w:proofErr w:type="spellStart"/>
      <w:r>
        <w:rPr>
          <w:rStyle w:val="normaltextrun"/>
        </w:rPr>
        <w:t>init</w:t>
      </w:r>
      <w:proofErr w:type="spellEnd"/>
      <w:r>
        <w:rPr>
          <w:rStyle w:val="normaltextrun"/>
        </w:rPr>
        <w:t xml:space="preserve">”. It will create a </w:t>
      </w:r>
      <w:proofErr w:type="gramStart"/>
      <w:r>
        <w:rPr>
          <w:rStyle w:val="normaltextrun"/>
        </w:rPr>
        <w:t>hidden .git</w:t>
      </w:r>
      <w:proofErr w:type="gramEnd"/>
      <w:r>
        <w:rPr>
          <w:rStyle w:val="normaltextrun"/>
        </w:rPr>
        <w:t xml:space="preserve"> folder in your Playground folder (current working directory)</w:t>
      </w:r>
      <w:r w:rsidRPr="003B0378">
        <w:rPr>
          <w:rStyle w:val="normaltextrun"/>
        </w:rPr>
        <w:t> </w:t>
      </w:r>
    </w:p>
    <w:p w14:paraId="2955D763" w14:textId="2C24AEF5" w:rsidR="003B0378" w:rsidRDefault="003B0378" w:rsidP="00624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B0378">
        <w:rPr>
          <w:rFonts w:ascii="Segoe UI" w:hAnsi="Segoe UI" w:cs="Segoe UI"/>
          <w:sz w:val="18"/>
          <w:szCs w:val="18"/>
        </w:rPr>
        <w:drawing>
          <wp:inline distT="0" distB="0" distL="0" distR="0" wp14:anchorId="1658C20D" wp14:editId="6DE3AB76">
            <wp:extent cx="5982218" cy="1767993"/>
            <wp:effectExtent l="0" t="0" r="0" b="3810"/>
            <wp:docPr id="496678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7880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B56C" w14:textId="7145DEF9" w:rsidR="003B0378" w:rsidRDefault="003B0378" w:rsidP="00624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B0378">
        <w:rPr>
          <w:rFonts w:ascii="Segoe UI" w:hAnsi="Segoe UI" w:cs="Segoe UI"/>
          <w:sz w:val="18"/>
          <w:szCs w:val="18"/>
        </w:rPr>
        <w:lastRenderedPageBreak/>
        <w:drawing>
          <wp:inline distT="0" distB="0" distL="0" distR="0" wp14:anchorId="2087DE89" wp14:editId="5A3E1AF5">
            <wp:extent cx="6645910" cy="1665605"/>
            <wp:effectExtent l="0" t="0" r="2540" b="0"/>
            <wp:docPr id="1606086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865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0849" w14:textId="77777777" w:rsidR="003B0378" w:rsidRDefault="003B0378" w:rsidP="00624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112CF2E" w14:textId="0C55DD4F" w:rsidR="003B0378" w:rsidRDefault="003B0378" w:rsidP="0062425B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3B0378">
        <w:rPr>
          <w:rStyle w:val="normaltextrun"/>
        </w:rPr>
        <w:t xml:space="preserve">Step 10: </w:t>
      </w:r>
      <w:r>
        <w:rPr>
          <w:rStyle w:val="normaltextrun"/>
        </w:rPr>
        <w:t xml:space="preserve">Make changes in your </w:t>
      </w:r>
      <w:proofErr w:type="spellStart"/>
      <w:r>
        <w:rPr>
          <w:rStyle w:val="normaltextrun"/>
        </w:rPr>
        <w:t>usecase_TEMPLATE.ipynb</w:t>
      </w:r>
      <w:proofErr w:type="spellEnd"/>
      <w:r>
        <w:rPr>
          <w:rStyle w:val="normaltextrun"/>
        </w:rPr>
        <w:t xml:space="preserve"> and save your work (Ctrl + S)</w:t>
      </w:r>
      <w:r w:rsidRPr="003B0378">
        <w:rPr>
          <w:rStyle w:val="normaltextrun"/>
        </w:rPr>
        <w:t> </w:t>
      </w:r>
    </w:p>
    <w:p w14:paraId="0BF47B8B" w14:textId="33CEAE37" w:rsidR="003B0378" w:rsidRDefault="003B0378" w:rsidP="0062425B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3B0378">
        <w:rPr>
          <w:rStyle w:val="normaltextrun"/>
        </w:rPr>
        <w:drawing>
          <wp:inline distT="0" distB="0" distL="0" distR="0" wp14:anchorId="1AFE426F" wp14:editId="5F01750E">
            <wp:extent cx="6645910" cy="2760980"/>
            <wp:effectExtent l="0" t="0" r="2540" b="1270"/>
            <wp:docPr id="152328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896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2A47" w14:textId="26263D1C" w:rsidR="003B0378" w:rsidRDefault="003B0378" w:rsidP="0062425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normaltextrun"/>
        </w:rPr>
        <w:t>Step 11:</w:t>
      </w:r>
      <w:r w:rsidRPr="003B0378">
        <w:rPr>
          <w:rStyle w:val="eop"/>
        </w:rPr>
        <w:t xml:space="preserve"> </w:t>
      </w:r>
      <w:r>
        <w:rPr>
          <w:rStyle w:val="normaltextrun"/>
        </w:rPr>
        <w:t xml:space="preserve">Close the git bash and open the playground folder (not your name folder but the plays=ground folder itself). Right Click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</w:rPr>
        <w:t xml:space="preserve"> Open Git Bash </w:t>
      </w:r>
      <w:proofErr w:type="gramStart"/>
      <w:r>
        <w:rPr>
          <w:rStyle w:val="normaltextrun"/>
        </w:rPr>
        <w:t>Here</w:t>
      </w:r>
      <w:r>
        <w:rPr>
          <w:rStyle w:val="eop"/>
        </w:rPr>
        <w:t> </w:t>
      </w:r>
      <w:r>
        <w:rPr>
          <w:rStyle w:val="eop"/>
        </w:rPr>
        <w:t xml:space="preserve"> and</w:t>
      </w:r>
      <w:proofErr w:type="gramEnd"/>
      <w:r>
        <w:rPr>
          <w:rStyle w:val="eop"/>
        </w:rPr>
        <w:t xml:space="preserve"> </w:t>
      </w:r>
      <w:r>
        <w:rPr>
          <w:rStyle w:val="normaltextrun"/>
        </w:rPr>
        <w:t>Type Fetch origin in your git bash </w:t>
      </w:r>
      <w:r>
        <w:rPr>
          <w:rStyle w:val="eop"/>
        </w:rPr>
        <w:t> </w:t>
      </w:r>
    </w:p>
    <w:p w14:paraId="137004A6" w14:textId="57B3FA6E" w:rsidR="003B0378" w:rsidRPr="003B0378" w:rsidRDefault="003B0378" w:rsidP="0062425B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3B0378">
        <w:rPr>
          <w:rStyle w:val="normaltextrun"/>
        </w:rPr>
        <w:drawing>
          <wp:inline distT="0" distB="0" distL="0" distR="0" wp14:anchorId="2E9B2A59" wp14:editId="5F6C3F0A">
            <wp:extent cx="4655820" cy="2773652"/>
            <wp:effectExtent l="0" t="0" r="0" b="8255"/>
            <wp:docPr id="123817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722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635" cy="27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9F25" w14:textId="77777777" w:rsidR="0062425B" w:rsidRDefault="0062425B" w:rsidP="00624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C27D04B" w14:textId="409E7567" w:rsidR="003B0378" w:rsidRDefault="003B0378" w:rsidP="00624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B0378">
        <w:rPr>
          <w:rFonts w:ascii="Segoe UI" w:hAnsi="Segoe UI" w:cs="Segoe UI"/>
          <w:sz w:val="18"/>
          <w:szCs w:val="18"/>
        </w:rPr>
        <w:lastRenderedPageBreak/>
        <w:drawing>
          <wp:inline distT="0" distB="0" distL="0" distR="0" wp14:anchorId="1A0AC8E9" wp14:editId="2FEAA2AA">
            <wp:extent cx="5646909" cy="1493649"/>
            <wp:effectExtent l="0" t="0" r="0" b="0"/>
            <wp:docPr id="20584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29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2E7E" w14:textId="77777777" w:rsidR="003B0378" w:rsidRPr="00EE4B11" w:rsidRDefault="003B0378" w:rsidP="0062425B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26EA6B0D" w14:textId="3EB918C0" w:rsidR="003B0378" w:rsidRPr="00EE4B11" w:rsidRDefault="003B0378" w:rsidP="003B0378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EE4B11">
        <w:rPr>
          <w:rStyle w:val="normaltextrun"/>
        </w:rPr>
        <w:t xml:space="preserve">Step 12. </w:t>
      </w:r>
      <w:r>
        <w:rPr>
          <w:rStyle w:val="normaltextrun"/>
        </w:rPr>
        <w:t xml:space="preserve"> </w:t>
      </w:r>
      <w:proofErr w:type="gramStart"/>
      <w:r>
        <w:rPr>
          <w:rStyle w:val="normaltextrun"/>
        </w:rPr>
        <w:t>Type </w:t>
      </w:r>
      <w:r w:rsidRPr="00EE4B11">
        <w:rPr>
          <w:rStyle w:val="normaltextrun"/>
        </w:rPr>
        <w:t xml:space="preserve"> git</w:t>
      </w:r>
      <w:proofErr w:type="gramEnd"/>
      <w:r w:rsidRPr="00EE4B11">
        <w:rPr>
          <w:rStyle w:val="normaltextrun"/>
        </w:rPr>
        <w:t xml:space="preserve"> add .  </w:t>
      </w:r>
    </w:p>
    <w:p w14:paraId="3CFB18EC" w14:textId="22BF50D0" w:rsidR="003B0378" w:rsidRDefault="00EE4B11" w:rsidP="006242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EE4B11">
        <w:rPr>
          <w:rFonts w:ascii="Segoe UI" w:hAnsi="Segoe UI" w:cs="Segoe UI"/>
          <w:sz w:val="18"/>
          <w:szCs w:val="18"/>
        </w:rPr>
        <w:drawing>
          <wp:inline distT="0" distB="0" distL="0" distR="0" wp14:anchorId="208BFFE6" wp14:editId="2986AF20">
            <wp:extent cx="5540220" cy="1112616"/>
            <wp:effectExtent l="0" t="0" r="3810" b="0"/>
            <wp:docPr id="871343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4337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3AE8" w14:textId="543118B9" w:rsidR="0062425B" w:rsidRDefault="0062425B" w:rsidP="00972D4C"/>
    <w:p w14:paraId="70E0A2FD" w14:textId="4D425B93" w:rsidR="006D3934" w:rsidRDefault="006D3934" w:rsidP="0024541A"/>
    <w:p w14:paraId="34072E3F" w14:textId="02DD3681" w:rsidR="006D3934" w:rsidRDefault="00EE4B11" w:rsidP="0024541A">
      <w:pPr>
        <w:rPr>
          <w:rStyle w:val="normaltextrun"/>
        </w:rPr>
      </w:pPr>
      <w:r>
        <w:t xml:space="preserve">Step 13. </w:t>
      </w:r>
      <w:r>
        <w:rPr>
          <w:rStyle w:val="normaltextrun"/>
        </w:rPr>
        <w:t xml:space="preserve">Type   </w:t>
      </w:r>
      <w:proofErr w:type="gramStart"/>
      <w:r>
        <w:rPr>
          <w:rStyle w:val="normaltextrun"/>
          <w:rFonts w:ascii="Consolas" w:hAnsi="Consolas" w:cs="Segoe UI"/>
        </w:rPr>
        <w:t>git</w:t>
      </w:r>
      <w:proofErr w:type="gramEnd"/>
      <w:r>
        <w:rPr>
          <w:rStyle w:val="normaltextrun"/>
          <w:rFonts w:ascii="Consolas" w:hAnsi="Consolas" w:cs="Segoe UI"/>
        </w:rPr>
        <w:t xml:space="preserve"> commit -m ‘your message here’</w:t>
      </w:r>
      <w:r>
        <w:rPr>
          <w:rStyle w:val="normaltextrun"/>
        </w:rPr>
        <w:t>  </w:t>
      </w:r>
    </w:p>
    <w:p w14:paraId="0C2F8822" w14:textId="3D36D841" w:rsidR="00EE4B11" w:rsidRDefault="00EE4B11" w:rsidP="0024541A">
      <w:r w:rsidRPr="00EE4B11">
        <w:drawing>
          <wp:inline distT="0" distB="0" distL="0" distR="0" wp14:anchorId="7C131D89" wp14:editId="04610E81">
            <wp:extent cx="5616427" cy="609653"/>
            <wp:effectExtent l="0" t="0" r="3810" b="0"/>
            <wp:docPr id="75842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286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3674" w14:textId="77777777" w:rsidR="00EE4B11" w:rsidRDefault="00EE4B11" w:rsidP="00EE4B11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>
        <w:t>Step 14.</w:t>
      </w:r>
      <w:r w:rsidRPr="00EE4B11">
        <w:rPr>
          <w:rStyle w:val="eop"/>
        </w:rPr>
        <w:t xml:space="preserve"> </w:t>
      </w:r>
      <w:r>
        <w:rPr>
          <w:rStyle w:val="normaltextrun"/>
        </w:rPr>
        <w:t xml:space="preserve">Type </w:t>
      </w:r>
      <w:proofErr w:type="gramStart"/>
      <w:r>
        <w:rPr>
          <w:rStyle w:val="normaltextrun"/>
          <w:rFonts w:ascii="Consolas" w:hAnsi="Consolas" w:cs="Segoe UI"/>
        </w:rPr>
        <w:t>git</w:t>
      </w:r>
      <w:proofErr w:type="gramEnd"/>
      <w:r>
        <w:rPr>
          <w:rStyle w:val="normaltextrun"/>
          <w:rFonts w:ascii="Consolas" w:hAnsi="Consolas" w:cs="Segoe UI"/>
        </w:rPr>
        <w:t xml:space="preserve"> push</w:t>
      </w:r>
      <w:r>
        <w:rPr>
          <w:rStyle w:val="normaltextrun"/>
        </w:rPr>
        <w:t xml:space="preserve"> to push your changes made in </w:t>
      </w:r>
      <w:r>
        <w:rPr>
          <w:rStyle w:val="normaltextrun"/>
        </w:rPr>
        <w:t xml:space="preserve">Google </w:t>
      </w:r>
      <w:proofErr w:type="spellStart"/>
      <w:r>
        <w:rPr>
          <w:rStyle w:val="normaltextrun"/>
        </w:rPr>
        <w:t>Colab</w:t>
      </w:r>
      <w:proofErr w:type="spellEnd"/>
    </w:p>
    <w:p w14:paraId="7504AD42" w14:textId="440440EE" w:rsidR="00EE4B11" w:rsidRDefault="00EE4B11" w:rsidP="00EE4B11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 w:rsidRPr="00EE4B11">
        <w:rPr>
          <w:rStyle w:val="normaltextrun"/>
        </w:rPr>
        <w:drawing>
          <wp:inline distT="0" distB="0" distL="0" distR="0" wp14:anchorId="723BC9B1" wp14:editId="7AB58654">
            <wp:extent cx="5654530" cy="1082134"/>
            <wp:effectExtent l="0" t="0" r="3810" b="3810"/>
            <wp:docPr id="56358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882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rmaltextrun"/>
        </w:rPr>
        <w:t> </w:t>
      </w:r>
      <w:r>
        <w:rPr>
          <w:rStyle w:val="eop"/>
        </w:rPr>
        <w:t> </w:t>
      </w:r>
    </w:p>
    <w:p w14:paraId="3EA3A04E" w14:textId="77777777" w:rsidR="006F4E82" w:rsidRPr="006F4E82" w:rsidRDefault="006F4E82" w:rsidP="00EE4B11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7434A4F4" w14:textId="740CF21E" w:rsidR="006F4E82" w:rsidRPr="006F4E82" w:rsidRDefault="006F4E82" w:rsidP="00EE4B11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6F4E82">
        <w:rPr>
          <w:rStyle w:val="normaltextrun"/>
        </w:rPr>
        <w:t xml:space="preserve">After pushing your changes, verify that they appear on your GitHub </w:t>
      </w:r>
      <w:proofErr w:type="gramStart"/>
      <w:r w:rsidRPr="006F4E82">
        <w:rPr>
          <w:rStyle w:val="normaltextrun"/>
        </w:rPr>
        <w:t>repository's</w:t>
      </w:r>
      <w:proofErr w:type="gramEnd"/>
    </w:p>
    <w:p w14:paraId="3F4BCEBA" w14:textId="4F77C3EC" w:rsidR="00EE4B11" w:rsidRDefault="00EE4B11" w:rsidP="0024541A"/>
    <w:p w14:paraId="5DBD2DFE" w14:textId="0DA6815D" w:rsidR="00A1472D" w:rsidRDefault="00F67013" w:rsidP="00A1472D">
      <w:r>
        <w:t xml:space="preserve">For further </w:t>
      </w:r>
      <w:proofErr w:type="spellStart"/>
      <w:r w:rsidR="00A1472D">
        <w:t>GitHUb</w:t>
      </w:r>
      <w:proofErr w:type="spellEnd"/>
      <w:r w:rsidR="00A1472D">
        <w:t xml:space="preserve"> Command Cheat </w:t>
      </w:r>
      <w:proofErr w:type="gramStart"/>
      <w:r w:rsidR="00A1472D">
        <w:t xml:space="preserve">Sheet </w:t>
      </w:r>
      <w:r w:rsidR="00A1472D" w:rsidRPr="00F24C2D">
        <w:t>,</w:t>
      </w:r>
      <w:proofErr w:type="gramEnd"/>
      <w:r w:rsidR="00A1472D" w:rsidRPr="00F24C2D">
        <w:t xml:space="preserve"> please follow the </w:t>
      </w:r>
      <w:r w:rsidR="00E479B0">
        <w:t>Git Command sheets</w:t>
      </w:r>
      <w:r w:rsidR="00A1472D" w:rsidRPr="00F24C2D">
        <w:t xml:space="preserve"> pdf posted in files of T3 MOP data science chat group</w:t>
      </w:r>
      <w:r w:rsidR="00A1472D">
        <w:t>.</w:t>
      </w:r>
    </w:p>
    <w:p w14:paraId="3AF7B4AA" w14:textId="1EFF2ABB" w:rsidR="001B4295" w:rsidRDefault="001B4295" w:rsidP="00A1472D">
      <w:r w:rsidRPr="001B4295">
        <w:lastRenderedPageBreak/>
        <w:drawing>
          <wp:inline distT="0" distB="0" distL="0" distR="0" wp14:anchorId="3E170946" wp14:editId="39C9561F">
            <wp:extent cx="5905500" cy="3143469"/>
            <wp:effectExtent l="0" t="0" r="0" b="0"/>
            <wp:docPr id="117587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68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5463" cy="315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4CEF" w14:textId="3D9A5D6A" w:rsidR="00F67013" w:rsidRDefault="00F67013" w:rsidP="0024541A"/>
    <w:p w14:paraId="246C4516" w14:textId="77777777" w:rsidR="00965C1A" w:rsidRDefault="00965C1A" w:rsidP="0024541A"/>
    <w:p w14:paraId="1C5CEBC8" w14:textId="77777777" w:rsidR="001F192E" w:rsidRDefault="001F192E" w:rsidP="00A44DDC">
      <w:pPr>
        <w:pStyle w:val="Heading2"/>
      </w:pPr>
      <w:r>
        <w:t>Author</w:t>
      </w:r>
    </w:p>
    <w:p w14:paraId="33CE20F0" w14:textId="431BC865" w:rsidR="001F192E" w:rsidRDefault="006E5F59" w:rsidP="001F192E">
      <w:r>
        <w:t>Manasa</w:t>
      </w:r>
      <w:r w:rsidR="001B4295">
        <w:t xml:space="preserve"> Nagaraja</w:t>
      </w:r>
    </w:p>
    <w:p w14:paraId="14DCCC04" w14:textId="2BD8C4B8" w:rsidR="006E5F59" w:rsidRPr="001F192E" w:rsidRDefault="000B1571" w:rsidP="001F192E">
      <w:r>
        <w:t>3/5/2024</w:t>
      </w:r>
    </w:p>
    <w:sectPr w:rsidR="006E5F59" w:rsidRPr="001F192E" w:rsidSect="00461B1F">
      <w:headerReference w:type="default" r:id="rId34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849567" w14:textId="77777777" w:rsidR="00CA6300" w:rsidRDefault="00CA6300" w:rsidP="00226B7C">
      <w:pPr>
        <w:spacing w:after="0" w:line="240" w:lineRule="auto"/>
      </w:pPr>
      <w:r>
        <w:separator/>
      </w:r>
    </w:p>
  </w:endnote>
  <w:endnote w:type="continuationSeparator" w:id="0">
    <w:p w14:paraId="13386A84" w14:textId="77777777" w:rsidR="00CA6300" w:rsidRDefault="00CA6300" w:rsidP="0022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3BC2C0" w14:textId="77777777" w:rsidR="00CA6300" w:rsidRDefault="00CA6300" w:rsidP="00226B7C">
      <w:pPr>
        <w:spacing w:after="0" w:line="240" w:lineRule="auto"/>
      </w:pPr>
      <w:r>
        <w:separator/>
      </w:r>
    </w:p>
  </w:footnote>
  <w:footnote w:type="continuationSeparator" w:id="0">
    <w:p w14:paraId="001AE3EA" w14:textId="77777777" w:rsidR="00CA6300" w:rsidRDefault="00CA6300" w:rsidP="0022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9635A8" w14:textId="77777777" w:rsidR="00226B7C" w:rsidRDefault="00461B1F">
    <w:pPr>
      <w:pStyle w:val="Header"/>
    </w:pPr>
    <w:r>
      <w:rPr>
        <w:noProof/>
      </w:rPr>
      <w:drawing>
        <wp:inline distT="0" distB="0" distL="0" distR="0" wp14:anchorId="19D1687D" wp14:editId="11A25130">
          <wp:extent cx="6631387" cy="728473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908" cy="7431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4E0622"/>
    <w:multiLevelType w:val="hybridMultilevel"/>
    <w:tmpl w:val="3EA816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3853E4"/>
    <w:multiLevelType w:val="hybridMultilevel"/>
    <w:tmpl w:val="21727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780358">
    <w:abstractNumId w:val="1"/>
  </w:num>
  <w:num w:numId="2" w16cid:durableId="1374885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300"/>
    <w:rsid w:val="00075693"/>
    <w:rsid w:val="00084DF0"/>
    <w:rsid w:val="000964EC"/>
    <w:rsid w:val="000B1571"/>
    <w:rsid w:val="0014103B"/>
    <w:rsid w:val="00190188"/>
    <w:rsid w:val="001A0F44"/>
    <w:rsid w:val="001B4295"/>
    <w:rsid w:val="001F192E"/>
    <w:rsid w:val="001F4F62"/>
    <w:rsid w:val="00226B7C"/>
    <w:rsid w:val="0024541A"/>
    <w:rsid w:val="00346047"/>
    <w:rsid w:val="003539B9"/>
    <w:rsid w:val="003B0378"/>
    <w:rsid w:val="003B07BF"/>
    <w:rsid w:val="00405F89"/>
    <w:rsid w:val="00461B1F"/>
    <w:rsid w:val="004B6471"/>
    <w:rsid w:val="00547948"/>
    <w:rsid w:val="0056617D"/>
    <w:rsid w:val="0058071F"/>
    <w:rsid w:val="005A3AF9"/>
    <w:rsid w:val="006217DF"/>
    <w:rsid w:val="0062425B"/>
    <w:rsid w:val="006D3934"/>
    <w:rsid w:val="006E5F59"/>
    <w:rsid w:val="006F4E82"/>
    <w:rsid w:val="0072505D"/>
    <w:rsid w:val="007710B4"/>
    <w:rsid w:val="007C452B"/>
    <w:rsid w:val="00800992"/>
    <w:rsid w:val="0084365E"/>
    <w:rsid w:val="00884010"/>
    <w:rsid w:val="008A6485"/>
    <w:rsid w:val="008D7CDC"/>
    <w:rsid w:val="009577B4"/>
    <w:rsid w:val="00965C1A"/>
    <w:rsid w:val="00972D4C"/>
    <w:rsid w:val="00980870"/>
    <w:rsid w:val="009A6C13"/>
    <w:rsid w:val="00A1076E"/>
    <w:rsid w:val="00A1472D"/>
    <w:rsid w:val="00A44DDC"/>
    <w:rsid w:val="00A64E1D"/>
    <w:rsid w:val="00AB7DA1"/>
    <w:rsid w:val="00BC6456"/>
    <w:rsid w:val="00C772DA"/>
    <w:rsid w:val="00CA6300"/>
    <w:rsid w:val="00CA7591"/>
    <w:rsid w:val="00D221CB"/>
    <w:rsid w:val="00D3779B"/>
    <w:rsid w:val="00D44E62"/>
    <w:rsid w:val="00D57B12"/>
    <w:rsid w:val="00D6442A"/>
    <w:rsid w:val="00DB4225"/>
    <w:rsid w:val="00E37C79"/>
    <w:rsid w:val="00E479B0"/>
    <w:rsid w:val="00EE4B11"/>
    <w:rsid w:val="00EF381B"/>
    <w:rsid w:val="00F24C2D"/>
    <w:rsid w:val="00F41FCB"/>
    <w:rsid w:val="00F67013"/>
    <w:rsid w:val="00F9008C"/>
    <w:rsid w:val="00FB1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F6BBB"/>
  <w15:chartTrackingRefBased/>
  <w15:docId w15:val="{ED66A8A7-20D4-4386-8FC0-7B2386957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DD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DDC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iCs/>
      <w:color w:val="3A67B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D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B7C"/>
  </w:style>
  <w:style w:type="paragraph" w:styleId="Footer">
    <w:name w:val="footer"/>
    <w:basedOn w:val="Normal"/>
    <w:link w:val="Foot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B7C"/>
  </w:style>
  <w:style w:type="paragraph" w:styleId="ListParagraph">
    <w:name w:val="List Paragraph"/>
    <w:basedOn w:val="Normal"/>
    <w:uiPriority w:val="34"/>
    <w:qFormat/>
    <w:rsid w:val="00EF3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4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44DDC"/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44DD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192E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F192E"/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7C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7C7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7C79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964EC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F19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19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192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4DDC"/>
    <w:rPr>
      <w:rFonts w:asciiTheme="majorHAnsi" w:eastAsiaTheme="majorEastAsia" w:hAnsiTheme="majorHAnsi" w:cstheme="majorBidi"/>
      <w:i/>
      <w:iCs/>
      <w:color w:val="3A67B8"/>
    </w:rPr>
  </w:style>
  <w:style w:type="character" w:customStyle="1" w:styleId="Heading4Char">
    <w:name w:val="Heading 4 Char"/>
    <w:basedOn w:val="DefaultParagraphFont"/>
    <w:link w:val="Heading4"/>
    <w:uiPriority w:val="9"/>
    <w:rsid w:val="00A44D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8A6485"/>
    <w:rPr>
      <w:color w:val="808080"/>
    </w:rPr>
  </w:style>
  <w:style w:type="character" w:customStyle="1" w:styleId="normaltextrun">
    <w:name w:val="normaltextrun"/>
    <w:basedOn w:val="DefaultParagraphFont"/>
    <w:rsid w:val="0062425B"/>
  </w:style>
  <w:style w:type="character" w:customStyle="1" w:styleId="eop">
    <w:name w:val="eop"/>
    <w:basedOn w:val="DefaultParagraphFont"/>
    <w:rsid w:val="0062425B"/>
  </w:style>
  <w:style w:type="paragraph" w:customStyle="1" w:styleId="paragraph">
    <w:name w:val="paragraph"/>
    <w:basedOn w:val="Normal"/>
    <w:rsid w:val="00624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6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-scm.com/download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lab.research.google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mana\Downloads\Documentation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2A9748FB31D4141995F6DCE0DF7A5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374AD9-54B7-4A61-90B2-9A9AB05FC253}"/>
      </w:docPartPr>
      <w:docPartBody>
        <w:p w:rsidR="00B666EE" w:rsidRDefault="00B666EE">
          <w:pPr>
            <w:pStyle w:val="72A9748FB31D4141995F6DCE0DF7A509"/>
          </w:pPr>
          <w:r w:rsidRPr="0051379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6EE"/>
    <w:rsid w:val="00B666EE"/>
    <w:rsid w:val="00D4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A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72A9748FB31D4141995F6DCE0DF7A509">
    <w:name w:val="72A9748FB31D4141995F6DCE0DF7A5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Helvetica"/>
        <a:ea typeface=""/>
        <a:cs typeface=""/>
      </a:majorFont>
      <a:minorFont>
        <a:latin typeface="Helvetic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BEFD8F15BD1942942BC443BD33D3EC" ma:contentTypeVersion="13" ma:contentTypeDescription="Create a new document." ma:contentTypeScope="" ma:versionID="c9c4876ee30627935b8a7b638903ce46">
  <xsd:schema xmlns:xsd="http://www.w3.org/2001/XMLSchema" xmlns:xs="http://www.w3.org/2001/XMLSchema" xmlns:p="http://schemas.microsoft.com/office/2006/metadata/properties" xmlns:ns3="eb9a1244-06e3-43fa-ac7b-756e60e56ae4" xmlns:ns4="138c5624-be97-4bbf-be30-f56be0951a4c" targetNamespace="http://schemas.microsoft.com/office/2006/metadata/properties" ma:root="true" ma:fieldsID="a998406bb13a82d70a28ea6c4addf461" ns3:_="" ns4:_="">
    <xsd:import namespace="eb9a1244-06e3-43fa-ac7b-756e60e56ae4"/>
    <xsd:import namespace="138c5624-be97-4bbf-be30-f56be0951a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bjectDetectorVersion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9a1244-06e3-43fa-ac7b-756e60e56a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8c5624-be97-4bbf-be30-f56be0951a4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9a1244-06e3-43fa-ac7b-756e60e56ae4" xsi:nil="true"/>
  </documentManagement>
</p:properties>
</file>

<file path=customXml/itemProps1.xml><?xml version="1.0" encoding="utf-8"?>
<ds:datastoreItem xmlns:ds="http://schemas.openxmlformats.org/officeDocument/2006/customXml" ds:itemID="{9249CB64-6C3E-4DD5-9FCB-4DE4BBB0D2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3D1E3B5-1892-4BA2-A53C-40406D6388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9a1244-06e3-43fa-ac7b-756e60e56ae4"/>
    <ds:schemaRef ds:uri="138c5624-be97-4bbf-be30-f56be0951a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BD788E7-24A1-4B5B-A706-41ED2AF09F2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87364E9-58FF-4421-AC80-9496A96FB192}">
  <ds:schemaRefs>
    <ds:schemaRef ds:uri="http://www.w3.org/XML/1998/namespace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138c5624-be97-4bbf-be30-f56be0951a4c"/>
    <ds:schemaRef ds:uri="eb9a1244-06e3-43fa-ac7b-756e60e56ae4"/>
    <ds:schemaRef ds:uri="http://schemas.microsoft.com/office/2006/documentManagement/types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 template.dotx</Template>
  <TotalTime>9</TotalTime>
  <Pages>10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setup google colab to GitHub through gitbash</dc:title>
  <dc:subject/>
  <dc:creator>Manasa N</dc:creator>
  <cp:keywords/>
  <dc:description/>
  <cp:lastModifiedBy>MANASA NAGARAJA</cp:lastModifiedBy>
  <cp:revision>2</cp:revision>
  <dcterms:created xsi:type="dcterms:W3CDTF">2024-05-09T07:10:00Z</dcterms:created>
  <dcterms:modified xsi:type="dcterms:W3CDTF">2024-05-09T07:10:00Z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0x010100C9BEFD8F15BD1942942BC443BD33D3EC</vt:lpwstr>
  </property>
</Properties>
</file>